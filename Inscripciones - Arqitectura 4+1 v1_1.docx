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66F" w:rsidRPr="002F36B9" w:rsidRDefault="005E266F" w:rsidP="005E266F">
      <w:pPr>
        <w:rPr>
          <w:rStyle w:val="Estilo10pt"/>
        </w:rPr>
      </w:pPr>
    </w:p>
    <w:p w:rsidR="005E266F" w:rsidRPr="002F36B9" w:rsidRDefault="005E266F" w:rsidP="005E266F">
      <w:pPr>
        <w:rPr>
          <w:rStyle w:val="Estilo10pt"/>
        </w:rPr>
      </w:pPr>
    </w:p>
    <w:p w:rsidR="005E266F" w:rsidRDefault="005E266F" w:rsidP="005E266F">
      <w:pPr>
        <w:jc w:val="center"/>
        <w:rPr>
          <w:rFonts w:cs="Arial"/>
          <w:sz w:val="20"/>
          <w:szCs w:val="20"/>
        </w:rPr>
      </w:pPr>
    </w:p>
    <w:p w:rsidR="005E266F" w:rsidRDefault="005F64FD" w:rsidP="005E266F">
      <w:pPr>
        <w:rPr>
          <w:rFonts w:cs="Arial"/>
          <w:b/>
          <w:sz w:val="48"/>
          <w:szCs w:val="48"/>
        </w:rPr>
      </w:pPr>
      <w:r>
        <w:rPr>
          <w:rFonts w:cs="Arial"/>
          <w:b/>
          <w:noProof/>
          <w:sz w:val="48"/>
          <w:szCs w:val="48"/>
          <w:lang w:val="es-UY" w:eastAsia="es-UY"/>
        </w:rPr>
        <w:drawing>
          <wp:inline distT="0" distB="0" distL="0" distR="0">
            <wp:extent cx="2057400" cy="1019175"/>
            <wp:effectExtent l="19050" t="0" r="0" b="0"/>
            <wp:docPr id="1" name="Imagen 1" descr="plantilla_00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illa_002_a"/>
                    <pic:cNvPicPr>
                      <a:picLocks noChangeAspect="1" noChangeArrowheads="1"/>
                    </pic:cNvPicPr>
                  </pic:nvPicPr>
                  <pic:blipFill>
                    <a:blip r:embed="rId8" cstate="print"/>
                    <a:srcRect/>
                    <a:stretch>
                      <a:fillRect/>
                    </a:stretch>
                  </pic:blipFill>
                  <pic:spPr bwMode="auto">
                    <a:xfrm>
                      <a:off x="0" y="0"/>
                      <a:ext cx="2057400" cy="1019175"/>
                    </a:xfrm>
                    <a:prstGeom prst="rect">
                      <a:avLst/>
                    </a:prstGeom>
                    <a:noFill/>
                    <a:ln w="9525">
                      <a:noFill/>
                      <a:miter lim="800000"/>
                      <a:headEnd/>
                      <a:tailEnd/>
                    </a:ln>
                  </pic:spPr>
                </pic:pic>
              </a:graphicData>
            </a:graphic>
          </wp:inline>
        </w:drawing>
      </w:r>
    </w:p>
    <w:p w:rsidR="00821E3B" w:rsidRDefault="00821E3B" w:rsidP="005E266F">
      <w:pPr>
        <w:rPr>
          <w:rFonts w:cs="Arial"/>
          <w:b/>
          <w:sz w:val="48"/>
          <w:szCs w:val="48"/>
        </w:rPr>
      </w:pPr>
    </w:p>
    <w:p w:rsidR="00600C3D" w:rsidRDefault="00600C3D" w:rsidP="00821E3B">
      <w:pPr>
        <w:jc w:val="left"/>
        <w:rPr>
          <w:b/>
          <w:sz w:val="40"/>
          <w:szCs w:val="40"/>
        </w:rPr>
      </w:pPr>
      <w:bookmarkStart w:id="0" w:name="_Toc199220744"/>
      <w:bookmarkStart w:id="1" w:name="_Toc199245333"/>
      <w:r>
        <w:rPr>
          <w:b/>
          <w:sz w:val="40"/>
          <w:szCs w:val="40"/>
        </w:rPr>
        <w:t>AGESIC</w:t>
      </w:r>
    </w:p>
    <w:bookmarkEnd w:id="0"/>
    <w:bookmarkEnd w:id="1"/>
    <w:p w:rsidR="00821E3B" w:rsidRPr="00D12EC0" w:rsidRDefault="00633F10" w:rsidP="00821E3B">
      <w:pPr>
        <w:jc w:val="left"/>
        <w:rPr>
          <w:b/>
          <w:sz w:val="28"/>
          <w:szCs w:val="28"/>
        </w:rPr>
      </w:pPr>
      <w:r>
        <w:rPr>
          <w:b/>
          <w:sz w:val="28"/>
          <w:szCs w:val="28"/>
        </w:rPr>
        <w:t>Inscripciones</w:t>
      </w:r>
      <w:r w:rsidR="00325FE5">
        <w:rPr>
          <w:b/>
          <w:sz w:val="28"/>
          <w:szCs w:val="28"/>
        </w:rPr>
        <w:t xml:space="preserve"> – </w:t>
      </w:r>
      <w:r w:rsidR="001B25F8">
        <w:rPr>
          <w:b/>
          <w:sz w:val="28"/>
          <w:szCs w:val="28"/>
        </w:rPr>
        <w:t>Arquitectura 4+1</w:t>
      </w:r>
      <w:r w:rsidR="00325FE5">
        <w:rPr>
          <w:b/>
          <w:sz w:val="28"/>
          <w:szCs w:val="28"/>
        </w:rPr>
        <w:tab/>
      </w:r>
      <w:r w:rsidR="00325FE5">
        <w:rPr>
          <w:b/>
          <w:sz w:val="28"/>
          <w:szCs w:val="28"/>
        </w:rPr>
        <w:tab/>
      </w:r>
      <w:r w:rsidR="00325FE5">
        <w:rPr>
          <w:b/>
          <w:sz w:val="28"/>
          <w:szCs w:val="28"/>
        </w:rPr>
        <w:tab/>
      </w:r>
    </w:p>
    <w:p w:rsidR="00821E3B" w:rsidRPr="00D12EC0" w:rsidRDefault="00821E3B" w:rsidP="00821E3B">
      <w:pPr>
        <w:jc w:val="left"/>
        <w:rPr>
          <w:sz w:val="28"/>
          <w:szCs w:val="28"/>
        </w:rPr>
      </w:pPr>
      <w:r w:rsidRPr="00D12EC0">
        <w:rPr>
          <w:sz w:val="28"/>
          <w:szCs w:val="28"/>
        </w:rPr>
        <w:t>Estimación</w:t>
      </w:r>
    </w:p>
    <w:p w:rsidR="005E266F" w:rsidRPr="00D7036C" w:rsidRDefault="005E266F" w:rsidP="005E266F">
      <w:pPr>
        <w:rPr>
          <w:rFonts w:cs="Arial"/>
          <w:b/>
        </w:rPr>
      </w:pPr>
    </w:p>
    <w:p w:rsidR="005E266F" w:rsidRPr="006F412D" w:rsidRDefault="005E266F" w:rsidP="005E266F">
      <w:pPr>
        <w:pBdr>
          <w:top w:val="single" w:sz="4" w:space="1" w:color="808080"/>
          <w:bottom w:val="single" w:sz="4" w:space="1" w:color="808080"/>
        </w:pBdr>
        <w:jc w:val="left"/>
        <w:rPr>
          <w:rFonts w:cs="Arial"/>
          <w:u w:val="single"/>
        </w:rPr>
      </w:pPr>
      <w:r>
        <w:rPr>
          <w:color w:val="333333"/>
          <w:sz w:val="20"/>
          <w:szCs w:val="20"/>
        </w:rPr>
        <w:br/>
        <w:t>Desarrollo, [HG]</w:t>
      </w:r>
      <w:r>
        <w:rPr>
          <w:color w:val="333333"/>
          <w:sz w:val="20"/>
          <w:szCs w:val="20"/>
        </w:rPr>
        <w:br/>
      </w:r>
      <w:r w:rsidRPr="003A399B">
        <w:rPr>
          <w:b/>
          <w:color w:val="333333"/>
          <w:sz w:val="20"/>
          <w:szCs w:val="20"/>
        </w:rPr>
        <w:t>v</w:t>
      </w:r>
      <w:r>
        <w:rPr>
          <w:b/>
          <w:color w:val="333333"/>
          <w:sz w:val="20"/>
          <w:szCs w:val="20"/>
        </w:rPr>
        <w:t>ersión</w:t>
      </w:r>
      <w:r w:rsidRPr="003A399B">
        <w:rPr>
          <w:b/>
          <w:color w:val="333333"/>
          <w:sz w:val="20"/>
          <w:szCs w:val="20"/>
        </w:rPr>
        <w:t xml:space="preserve"> </w:t>
      </w:r>
      <w:r w:rsidR="00C32F85">
        <w:rPr>
          <w:b/>
          <w:color w:val="333333"/>
          <w:sz w:val="20"/>
          <w:szCs w:val="20"/>
        </w:rPr>
        <w:t>1</w:t>
      </w:r>
      <w:r w:rsidR="001B25F8">
        <w:rPr>
          <w:b/>
          <w:color w:val="333333"/>
          <w:sz w:val="20"/>
          <w:szCs w:val="20"/>
        </w:rPr>
        <w:t>.0</w:t>
      </w:r>
      <w:r>
        <w:rPr>
          <w:color w:val="333333"/>
          <w:sz w:val="20"/>
          <w:szCs w:val="20"/>
        </w:rPr>
        <w:br/>
      </w:r>
    </w:p>
    <w:p w:rsidR="005E266F" w:rsidRPr="00D7036C" w:rsidRDefault="005E266F" w:rsidP="005E266F">
      <w:pPr>
        <w:rPr>
          <w:rFonts w:cs="Arial"/>
          <w:b/>
        </w:rPr>
      </w:pPr>
    </w:p>
    <w:p w:rsidR="005E266F" w:rsidRPr="00D7036C" w:rsidRDefault="005E266F" w:rsidP="005E266F">
      <w:pPr>
        <w:rPr>
          <w:rFonts w:cs="Arial"/>
          <w:b/>
        </w:rPr>
      </w:pPr>
    </w:p>
    <w:p w:rsidR="005E266F" w:rsidRDefault="005E266F" w:rsidP="005E266F">
      <w:pPr>
        <w:rPr>
          <w:rFonts w:cs="Arial"/>
          <w:b/>
        </w:rPr>
      </w:pPr>
    </w:p>
    <w:p w:rsidR="005E266F"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tbl>
      <w:tblPr>
        <w:tblW w:w="468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2127"/>
        <w:gridCol w:w="1117"/>
        <w:gridCol w:w="4088"/>
        <w:gridCol w:w="2141"/>
      </w:tblGrid>
      <w:tr w:rsidR="005E266F" w:rsidTr="005E266F">
        <w:trPr>
          <w:cantSplit/>
          <w:jc w:val="center"/>
        </w:trPr>
        <w:tc>
          <w:tcPr>
            <w:tcW w:w="5000" w:type="pct"/>
            <w:gridSpan w:val="4"/>
            <w:tcBorders>
              <w:bottom w:val="single" w:sz="6" w:space="0" w:color="auto"/>
            </w:tcBorders>
            <w:shd w:val="clear" w:color="auto" w:fill="F3F3F3"/>
            <w:tcMar>
              <w:top w:w="0" w:type="dxa"/>
              <w:left w:w="108" w:type="dxa"/>
              <w:bottom w:w="0" w:type="dxa"/>
              <w:right w:w="108" w:type="dxa"/>
            </w:tcMar>
            <w:vAlign w:val="center"/>
          </w:tcPr>
          <w:p w:rsidR="005E266F" w:rsidRPr="002F36B9" w:rsidRDefault="005E266F" w:rsidP="005E266F">
            <w:pPr>
              <w:rPr>
                <w:rStyle w:val="Estilo10pt"/>
              </w:rPr>
            </w:pPr>
            <w:r w:rsidRPr="002F36B9">
              <w:rPr>
                <w:rStyle w:val="Estilo10pt"/>
              </w:rPr>
              <w:t>Histórico de revisiones</w:t>
            </w:r>
          </w:p>
        </w:tc>
      </w:tr>
      <w:tr w:rsidR="00AE07CB" w:rsidTr="005E266F">
        <w:trPr>
          <w:cantSplit/>
          <w:jc w:val="center"/>
        </w:trPr>
        <w:tc>
          <w:tcPr>
            <w:tcW w:w="0" w:type="auto"/>
            <w:shd w:val="clear" w:color="auto" w:fill="D9D9D9"/>
            <w:tcMar>
              <w:top w:w="0" w:type="dxa"/>
              <w:left w:w="108" w:type="dxa"/>
              <w:bottom w:w="0" w:type="dxa"/>
              <w:right w:w="108" w:type="dxa"/>
            </w:tcMar>
            <w:vAlign w:val="center"/>
          </w:tcPr>
          <w:p w:rsidR="005E266F" w:rsidRDefault="005E266F" w:rsidP="005E266F">
            <w:pPr>
              <w:rPr>
                <w:rFonts w:cs="Arial"/>
                <w:b/>
                <w:sz w:val="20"/>
                <w:szCs w:val="20"/>
              </w:rPr>
            </w:pPr>
            <w:r>
              <w:rPr>
                <w:rFonts w:cs="Arial"/>
                <w:b/>
                <w:sz w:val="20"/>
                <w:szCs w:val="20"/>
              </w:rPr>
              <w:t>FECHA</w:t>
            </w:r>
          </w:p>
        </w:tc>
        <w:tc>
          <w:tcPr>
            <w:tcW w:w="0" w:type="auto"/>
            <w:shd w:val="clear" w:color="auto" w:fill="D9D9D9"/>
            <w:tcMar>
              <w:top w:w="0" w:type="dxa"/>
              <w:left w:w="108" w:type="dxa"/>
              <w:bottom w:w="0" w:type="dxa"/>
              <w:right w:w="108" w:type="dxa"/>
            </w:tcMar>
            <w:vAlign w:val="center"/>
          </w:tcPr>
          <w:p w:rsidR="005E266F" w:rsidRDefault="005E266F" w:rsidP="005E266F">
            <w:pPr>
              <w:rPr>
                <w:rFonts w:cs="Arial"/>
                <w:b/>
                <w:sz w:val="20"/>
                <w:szCs w:val="20"/>
              </w:rPr>
            </w:pPr>
            <w:r>
              <w:rPr>
                <w:rFonts w:cs="Arial"/>
                <w:b/>
                <w:sz w:val="20"/>
                <w:szCs w:val="20"/>
              </w:rPr>
              <w:t>VERSION</w:t>
            </w:r>
          </w:p>
        </w:tc>
        <w:tc>
          <w:tcPr>
            <w:tcW w:w="0" w:type="auto"/>
            <w:shd w:val="clear" w:color="auto" w:fill="D9D9D9"/>
            <w:tcMar>
              <w:top w:w="0" w:type="dxa"/>
              <w:left w:w="108" w:type="dxa"/>
              <w:bottom w:w="0" w:type="dxa"/>
              <w:right w:w="108" w:type="dxa"/>
            </w:tcMar>
            <w:vAlign w:val="center"/>
          </w:tcPr>
          <w:p w:rsidR="005E266F" w:rsidRDefault="005E266F" w:rsidP="005E266F">
            <w:pPr>
              <w:rPr>
                <w:rFonts w:cs="Arial"/>
                <w:b/>
                <w:sz w:val="20"/>
                <w:szCs w:val="20"/>
              </w:rPr>
            </w:pPr>
            <w:r>
              <w:rPr>
                <w:rFonts w:cs="Arial"/>
                <w:b/>
                <w:sz w:val="20"/>
                <w:szCs w:val="20"/>
              </w:rPr>
              <w:t>DESCRIPCION</w:t>
            </w:r>
          </w:p>
        </w:tc>
        <w:tc>
          <w:tcPr>
            <w:tcW w:w="1167" w:type="pct"/>
            <w:shd w:val="clear" w:color="auto" w:fill="D9D9D9"/>
            <w:tcMar>
              <w:top w:w="0" w:type="dxa"/>
              <w:left w:w="108" w:type="dxa"/>
              <w:bottom w:w="0" w:type="dxa"/>
              <w:right w:w="108" w:type="dxa"/>
            </w:tcMar>
            <w:vAlign w:val="center"/>
          </w:tcPr>
          <w:p w:rsidR="005E266F" w:rsidRDefault="005E266F" w:rsidP="005E266F">
            <w:pPr>
              <w:rPr>
                <w:rFonts w:cs="Arial"/>
                <w:b/>
                <w:sz w:val="20"/>
                <w:szCs w:val="20"/>
              </w:rPr>
            </w:pPr>
            <w:r>
              <w:rPr>
                <w:rFonts w:cs="Arial"/>
                <w:b/>
                <w:sz w:val="20"/>
                <w:szCs w:val="20"/>
              </w:rPr>
              <w:t>AUTOR</w:t>
            </w:r>
          </w:p>
        </w:tc>
      </w:tr>
      <w:tr w:rsidR="00AE07CB" w:rsidTr="005E266F">
        <w:trPr>
          <w:cantSplit/>
          <w:jc w:val="center"/>
        </w:trPr>
        <w:tc>
          <w:tcPr>
            <w:tcW w:w="0" w:type="auto"/>
            <w:shd w:val="clear" w:color="auto" w:fill="auto"/>
            <w:tcMar>
              <w:top w:w="0" w:type="dxa"/>
              <w:left w:w="108" w:type="dxa"/>
              <w:bottom w:w="0" w:type="dxa"/>
              <w:right w:w="108" w:type="dxa"/>
            </w:tcMar>
            <w:vAlign w:val="center"/>
          </w:tcPr>
          <w:p w:rsidR="005E266F" w:rsidRPr="00B2454B" w:rsidRDefault="00B2454B" w:rsidP="001B25F8">
            <w:pPr>
              <w:rPr>
                <w:rStyle w:val="Estilo10pt"/>
              </w:rPr>
            </w:pPr>
            <w:r w:rsidRPr="00B2454B">
              <w:rPr>
                <w:rStyle w:val="Estilo10pt"/>
              </w:rPr>
              <w:t>18</w:t>
            </w:r>
            <w:r w:rsidR="00C32F85" w:rsidRPr="00B2454B">
              <w:rPr>
                <w:rStyle w:val="Estilo10pt"/>
              </w:rPr>
              <w:t>/</w:t>
            </w:r>
            <w:r w:rsidR="001B25F8" w:rsidRPr="00B2454B">
              <w:rPr>
                <w:rStyle w:val="Estilo10pt"/>
              </w:rPr>
              <w:t>10</w:t>
            </w:r>
            <w:r w:rsidR="00C32F85" w:rsidRPr="00B2454B">
              <w:rPr>
                <w:rStyle w:val="Estilo10pt"/>
              </w:rPr>
              <w:t>/2013</w:t>
            </w:r>
          </w:p>
        </w:tc>
        <w:tc>
          <w:tcPr>
            <w:tcW w:w="0" w:type="auto"/>
            <w:shd w:val="clear" w:color="auto" w:fill="auto"/>
            <w:tcMar>
              <w:top w:w="0" w:type="dxa"/>
              <w:left w:w="108" w:type="dxa"/>
              <w:bottom w:w="0" w:type="dxa"/>
              <w:right w:w="108" w:type="dxa"/>
            </w:tcMar>
            <w:vAlign w:val="center"/>
          </w:tcPr>
          <w:p w:rsidR="005E266F" w:rsidRPr="00B2454B" w:rsidRDefault="00600C3D" w:rsidP="005E266F">
            <w:pPr>
              <w:rPr>
                <w:rStyle w:val="Estilo10pt"/>
              </w:rPr>
            </w:pPr>
            <w:r w:rsidRPr="00B2454B">
              <w:rPr>
                <w:rStyle w:val="Estilo10pt"/>
              </w:rPr>
              <w:t>1.0</w:t>
            </w:r>
          </w:p>
        </w:tc>
        <w:tc>
          <w:tcPr>
            <w:tcW w:w="0" w:type="auto"/>
            <w:shd w:val="clear" w:color="auto" w:fill="auto"/>
            <w:tcMar>
              <w:top w:w="0" w:type="dxa"/>
              <w:left w:w="108" w:type="dxa"/>
              <w:bottom w:w="0" w:type="dxa"/>
              <w:right w:w="108" w:type="dxa"/>
            </w:tcMar>
            <w:vAlign w:val="center"/>
          </w:tcPr>
          <w:p w:rsidR="005E266F" w:rsidRPr="00B2454B" w:rsidRDefault="00600C3D" w:rsidP="005E266F">
            <w:pPr>
              <w:rPr>
                <w:rStyle w:val="Estilo10pt"/>
              </w:rPr>
            </w:pPr>
            <w:r w:rsidRPr="00B2454B">
              <w:rPr>
                <w:rStyle w:val="Estilo10pt"/>
              </w:rPr>
              <w:t>Creación del documento</w:t>
            </w:r>
          </w:p>
        </w:tc>
        <w:tc>
          <w:tcPr>
            <w:tcW w:w="1167" w:type="pct"/>
            <w:shd w:val="clear" w:color="auto" w:fill="auto"/>
            <w:tcMar>
              <w:top w:w="0" w:type="dxa"/>
              <w:left w:w="108" w:type="dxa"/>
              <w:bottom w:w="0" w:type="dxa"/>
              <w:right w:w="108" w:type="dxa"/>
            </w:tcMar>
            <w:vAlign w:val="center"/>
          </w:tcPr>
          <w:p w:rsidR="005E266F" w:rsidRPr="00B2454B" w:rsidRDefault="000F30D9" w:rsidP="00C32F85">
            <w:pPr>
              <w:rPr>
                <w:rStyle w:val="Estilo10pt"/>
              </w:rPr>
            </w:pPr>
            <w:r w:rsidRPr="00B2454B">
              <w:rPr>
                <w:rStyle w:val="Estilo10pt"/>
              </w:rPr>
              <w:t>C. Yarza</w:t>
            </w:r>
          </w:p>
        </w:tc>
      </w:tr>
      <w:tr w:rsidR="00AE07CB" w:rsidRPr="00C54064" w:rsidTr="005E266F">
        <w:trPr>
          <w:cantSplit/>
          <w:jc w:val="center"/>
        </w:trPr>
        <w:tc>
          <w:tcPr>
            <w:tcW w:w="0" w:type="auto"/>
            <w:shd w:val="clear" w:color="auto" w:fill="auto"/>
            <w:tcMar>
              <w:top w:w="0" w:type="dxa"/>
              <w:left w:w="108" w:type="dxa"/>
              <w:bottom w:w="0" w:type="dxa"/>
              <w:right w:w="108" w:type="dxa"/>
            </w:tcMar>
            <w:vAlign w:val="center"/>
          </w:tcPr>
          <w:p w:rsidR="005E266F" w:rsidRPr="00B2454B" w:rsidRDefault="00D37FC1" w:rsidP="00245BC3">
            <w:pPr>
              <w:rPr>
                <w:rStyle w:val="Estilo10pt"/>
              </w:rPr>
            </w:pPr>
            <w:r>
              <w:rPr>
                <w:rStyle w:val="Estilo10pt"/>
              </w:rPr>
              <w:t>28</w:t>
            </w:r>
            <w:r w:rsidR="00B2454B" w:rsidRPr="00B2454B">
              <w:rPr>
                <w:rStyle w:val="Estilo10pt"/>
              </w:rPr>
              <w:t>/10/2013</w:t>
            </w:r>
            <w:r w:rsidR="00FF0DC3">
              <w:rPr>
                <w:rStyle w:val="Estilo10pt"/>
              </w:rPr>
              <w:t xml:space="preserve"> al </w:t>
            </w:r>
            <w:r w:rsidR="00245BC3">
              <w:rPr>
                <w:rStyle w:val="Estilo10pt"/>
              </w:rPr>
              <w:t>31/10</w:t>
            </w:r>
            <w:r w:rsidR="00FF0DC3">
              <w:rPr>
                <w:rStyle w:val="Estilo10pt"/>
              </w:rPr>
              <w:t>/2013</w:t>
            </w:r>
            <w:r>
              <w:rPr>
                <w:rStyle w:val="Estilo10pt"/>
              </w:rPr>
              <w:t xml:space="preserve"> </w:t>
            </w:r>
          </w:p>
        </w:tc>
        <w:tc>
          <w:tcPr>
            <w:tcW w:w="0" w:type="auto"/>
            <w:shd w:val="clear" w:color="auto" w:fill="auto"/>
            <w:tcMar>
              <w:top w:w="0" w:type="dxa"/>
              <w:left w:w="108" w:type="dxa"/>
              <w:bottom w:w="0" w:type="dxa"/>
              <w:right w:w="108" w:type="dxa"/>
            </w:tcMar>
            <w:vAlign w:val="center"/>
          </w:tcPr>
          <w:p w:rsidR="005E266F" w:rsidRPr="00B2454B" w:rsidRDefault="00B2454B" w:rsidP="005E266F">
            <w:pPr>
              <w:rPr>
                <w:rStyle w:val="Estilo10pt"/>
              </w:rPr>
            </w:pPr>
            <w:r w:rsidRPr="00B2454B">
              <w:rPr>
                <w:rStyle w:val="Estilo10pt"/>
              </w:rPr>
              <w:t>1.0</w:t>
            </w:r>
          </w:p>
        </w:tc>
        <w:tc>
          <w:tcPr>
            <w:tcW w:w="0" w:type="auto"/>
            <w:shd w:val="clear" w:color="auto" w:fill="auto"/>
            <w:tcMar>
              <w:top w:w="0" w:type="dxa"/>
              <w:left w:w="108" w:type="dxa"/>
              <w:bottom w:w="0" w:type="dxa"/>
              <w:right w:w="108" w:type="dxa"/>
            </w:tcMar>
            <w:vAlign w:val="center"/>
          </w:tcPr>
          <w:p w:rsidR="005E266F" w:rsidRPr="00B2454B" w:rsidRDefault="00B2454B" w:rsidP="005E266F">
            <w:pPr>
              <w:rPr>
                <w:rStyle w:val="Estilo10pt"/>
              </w:rPr>
            </w:pPr>
            <w:r w:rsidRPr="00B2454B">
              <w:rPr>
                <w:rStyle w:val="Estilo10pt"/>
              </w:rPr>
              <w:t>Se terminaron de crear los diagramas</w:t>
            </w:r>
          </w:p>
        </w:tc>
        <w:tc>
          <w:tcPr>
            <w:tcW w:w="1167" w:type="pct"/>
            <w:shd w:val="clear" w:color="auto" w:fill="auto"/>
            <w:tcMar>
              <w:top w:w="0" w:type="dxa"/>
              <w:left w:w="108" w:type="dxa"/>
              <w:bottom w:w="0" w:type="dxa"/>
              <w:right w:w="108" w:type="dxa"/>
            </w:tcMar>
            <w:vAlign w:val="center"/>
          </w:tcPr>
          <w:p w:rsidR="005E266F" w:rsidRPr="00B2454B" w:rsidRDefault="00B2454B" w:rsidP="005E266F">
            <w:pPr>
              <w:rPr>
                <w:rStyle w:val="Estilo10pt"/>
              </w:rPr>
            </w:pPr>
            <w:proofErr w:type="spellStart"/>
            <w:r w:rsidRPr="00B2454B">
              <w:rPr>
                <w:rStyle w:val="Estilo10pt"/>
              </w:rPr>
              <w:t>C.Yarza</w:t>
            </w:r>
            <w:proofErr w:type="spellEnd"/>
          </w:p>
        </w:tc>
      </w:tr>
      <w:tr w:rsidR="00AE07CB" w:rsidTr="005E266F">
        <w:trPr>
          <w:cantSplit/>
          <w:jc w:val="center"/>
        </w:trPr>
        <w:tc>
          <w:tcPr>
            <w:tcW w:w="0" w:type="auto"/>
            <w:shd w:val="clear" w:color="auto" w:fill="auto"/>
            <w:tcMar>
              <w:top w:w="0" w:type="dxa"/>
              <w:left w:w="108" w:type="dxa"/>
              <w:bottom w:w="0" w:type="dxa"/>
              <w:right w:w="108" w:type="dxa"/>
            </w:tcMar>
            <w:vAlign w:val="center"/>
          </w:tcPr>
          <w:p w:rsidR="005E266F" w:rsidRPr="00B2454B" w:rsidRDefault="00B2454B" w:rsidP="005E266F">
            <w:pPr>
              <w:rPr>
                <w:rStyle w:val="Estilo10pt"/>
              </w:rPr>
            </w:pPr>
            <w:r w:rsidRPr="00B2454B">
              <w:rPr>
                <w:rStyle w:val="Estilo10pt"/>
              </w:rPr>
              <w:t>01/11/2013</w:t>
            </w:r>
          </w:p>
        </w:tc>
        <w:tc>
          <w:tcPr>
            <w:tcW w:w="0" w:type="auto"/>
            <w:shd w:val="clear" w:color="auto" w:fill="auto"/>
            <w:tcMar>
              <w:top w:w="0" w:type="dxa"/>
              <w:left w:w="108" w:type="dxa"/>
              <w:bottom w:w="0" w:type="dxa"/>
              <w:right w:w="108" w:type="dxa"/>
            </w:tcMar>
            <w:vAlign w:val="center"/>
          </w:tcPr>
          <w:p w:rsidR="005E266F" w:rsidRPr="00B2454B" w:rsidRDefault="00B2454B" w:rsidP="005E266F">
            <w:pPr>
              <w:rPr>
                <w:rStyle w:val="Estilo10pt"/>
              </w:rPr>
            </w:pPr>
            <w:r w:rsidRPr="00B2454B">
              <w:rPr>
                <w:rStyle w:val="Estilo10pt"/>
              </w:rPr>
              <w:t>1.0</w:t>
            </w:r>
          </w:p>
        </w:tc>
        <w:tc>
          <w:tcPr>
            <w:tcW w:w="0" w:type="auto"/>
            <w:shd w:val="clear" w:color="auto" w:fill="auto"/>
            <w:tcMar>
              <w:top w:w="0" w:type="dxa"/>
              <w:left w:w="108" w:type="dxa"/>
              <w:bottom w:w="0" w:type="dxa"/>
              <w:right w:w="108" w:type="dxa"/>
            </w:tcMar>
            <w:vAlign w:val="center"/>
          </w:tcPr>
          <w:p w:rsidR="005E266F" w:rsidRPr="00B2454B" w:rsidRDefault="00B2454B" w:rsidP="00B2454B">
            <w:pPr>
              <w:rPr>
                <w:rStyle w:val="Estilo10pt"/>
              </w:rPr>
            </w:pPr>
            <w:r w:rsidRPr="00B2454B">
              <w:rPr>
                <w:rStyle w:val="Estilo10pt"/>
              </w:rPr>
              <w:t xml:space="preserve">Revisión de la vista física con Infraestructura </w:t>
            </w:r>
          </w:p>
        </w:tc>
        <w:tc>
          <w:tcPr>
            <w:tcW w:w="1167" w:type="pct"/>
            <w:shd w:val="clear" w:color="auto" w:fill="auto"/>
            <w:tcMar>
              <w:top w:w="0" w:type="dxa"/>
              <w:left w:w="108" w:type="dxa"/>
              <w:bottom w:w="0" w:type="dxa"/>
              <w:right w:w="108" w:type="dxa"/>
            </w:tcMar>
            <w:vAlign w:val="center"/>
          </w:tcPr>
          <w:p w:rsidR="005E266F" w:rsidRPr="00B2454B" w:rsidRDefault="00B2454B" w:rsidP="005E266F">
            <w:pPr>
              <w:rPr>
                <w:rStyle w:val="Estilo10pt"/>
              </w:rPr>
            </w:pPr>
            <w:proofErr w:type="spellStart"/>
            <w:r w:rsidRPr="00B2454B">
              <w:rPr>
                <w:rStyle w:val="Estilo10pt"/>
              </w:rPr>
              <w:t>C.Yarza</w:t>
            </w:r>
            <w:proofErr w:type="spellEnd"/>
          </w:p>
        </w:tc>
      </w:tr>
      <w:tr w:rsidR="00AE07CB" w:rsidTr="005E266F">
        <w:trPr>
          <w:cantSplit/>
          <w:jc w:val="center"/>
        </w:trPr>
        <w:tc>
          <w:tcPr>
            <w:tcW w:w="0" w:type="auto"/>
            <w:shd w:val="clear" w:color="auto" w:fill="auto"/>
            <w:tcMar>
              <w:top w:w="0" w:type="dxa"/>
              <w:left w:w="108" w:type="dxa"/>
              <w:bottom w:w="0" w:type="dxa"/>
              <w:right w:w="108" w:type="dxa"/>
            </w:tcMar>
            <w:vAlign w:val="center"/>
          </w:tcPr>
          <w:p w:rsidR="005E266F" w:rsidRPr="00B2454B" w:rsidRDefault="00B2454B" w:rsidP="005E266F">
            <w:pPr>
              <w:rPr>
                <w:rStyle w:val="Estilo10pt"/>
              </w:rPr>
            </w:pPr>
            <w:r w:rsidRPr="00B2454B">
              <w:rPr>
                <w:rStyle w:val="Estilo10pt"/>
              </w:rPr>
              <w:t>01/11/2013</w:t>
            </w:r>
          </w:p>
        </w:tc>
        <w:tc>
          <w:tcPr>
            <w:tcW w:w="0" w:type="auto"/>
            <w:shd w:val="clear" w:color="auto" w:fill="auto"/>
            <w:tcMar>
              <w:top w:w="0" w:type="dxa"/>
              <w:left w:w="108" w:type="dxa"/>
              <w:bottom w:w="0" w:type="dxa"/>
              <w:right w:w="108" w:type="dxa"/>
            </w:tcMar>
            <w:vAlign w:val="center"/>
          </w:tcPr>
          <w:p w:rsidR="005E266F" w:rsidRPr="00B2454B" w:rsidRDefault="00B2454B" w:rsidP="005E266F">
            <w:pPr>
              <w:rPr>
                <w:rStyle w:val="Estilo10pt"/>
              </w:rPr>
            </w:pPr>
            <w:r w:rsidRPr="00B2454B">
              <w:rPr>
                <w:rStyle w:val="Estilo10pt"/>
              </w:rPr>
              <w:t>1.0</w:t>
            </w:r>
          </w:p>
        </w:tc>
        <w:tc>
          <w:tcPr>
            <w:tcW w:w="0" w:type="auto"/>
            <w:shd w:val="clear" w:color="auto" w:fill="auto"/>
            <w:tcMar>
              <w:top w:w="0" w:type="dxa"/>
              <w:left w:w="108" w:type="dxa"/>
              <w:bottom w:w="0" w:type="dxa"/>
              <w:right w:w="108" w:type="dxa"/>
            </w:tcMar>
            <w:vAlign w:val="center"/>
          </w:tcPr>
          <w:p w:rsidR="005E266F" w:rsidRPr="00B2454B" w:rsidRDefault="00B2454B" w:rsidP="005E266F">
            <w:pPr>
              <w:rPr>
                <w:rStyle w:val="Estilo10pt"/>
              </w:rPr>
            </w:pPr>
            <w:r w:rsidRPr="00B2454B">
              <w:rPr>
                <w:rStyle w:val="Estilo10pt"/>
              </w:rPr>
              <w:t>Revisión del documento</w:t>
            </w:r>
          </w:p>
        </w:tc>
        <w:tc>
          <w:tcPr>
            <w:tcW w:w="1167" w:type="pct"/>
            <w:shd w:val="clear" w:color="auto" w:fill="auto"/>
            <w:tcMar>
              <w:top w:w="0" w:type="dxa"/>
              <w:left w:w="108" w:type="dxa"/>
              <w:bottom w:w="0" w:type="dxa"/>
              <w:right w:w="108" w:type="dxa"/>
            </w:tcMar>
            <w:vAlign w:val="center"/>
          </w:tcPr>
          <w:p w:rsidR="005E266F" w:rsidRPr="00B2454B" w:rsidRDefault="00B2454B" w:rsidP="005E266F">
            <w:pPr>
              <w:rPr>
                <w:rStyle w:val="Estilo10pt"/>
              </w:rPr>
            </w:pPr>
            <w:proofErr w:type="spellStart"/>
            <w:r w:rsidRPr="00B2454B">
              <w:rPr>
                <w:rStyle w:val="Estilo10pt"/>
              </w:rPr>
              <w:t>V.Bonjour</w:t>
            </w:r>
            <w:proofErr w:type="spellEnd"/>
          </w:p>
        </w:tc>
      </w:tr>
      <w:tr w:rsidR="00630521" w:rsidTr="005E266F">
        <w:trPr>
          <w:cantSplit/>
          <w:jc w:val="center"/>
        </w:trPr>
        <w:tc>
          <w:tcPr>
            <w:tcW w:w="0" w:type="auto"/>
            <w:shd w:val="clear" w:color="auto" w:fill="auto"/>
            <w:tcMar>
              <w:top w:w="0" w:type="dxa"/>
              <w:left w:w="108" w:type="dxa"/>
              <w:bottom w:w="0" w:type="dxa"/>
              <w:right w:w="108" w:type="dxa"/>
            </w:tcMar>
            <w:vAlign w:val="center"/>
          </w:tcPr>
          <w:p w:rsidR="00630521" w:rsidRPr="00B2454B" w:rsidRDefault="00630521" w:rsidP="005E266F">
            <w:pPr>
              <w:rPr>
                <w:rStyle w:val="Estilo10pt"/>
              </w:rPr>
            </w:pPr>
            <w:r>
              <w:rPr>
                <w:rStyle w:val="Estilo10pt"/>
              </w:rPr>
              <w:t>04/06/2014</w:t>
            </w:r>
          </w:p>
        </w:tc>
        <w:tc>
          <w:tcPr>
            <w:tcW w:w="0" w:type="auto"/>
            <w:shd w:val="clear" w:color="auto" w:fill="auto"/>
            <w:tcMar>
              <w:top w:w="0" w:type="dxa"/>
              <w:left w:w="108" w:type="dxa"/>
              <w:bottom w:w="0" w:type="dxa"/>
              <w:right w:w="108" w:type="dxa"/>
            </w:tcMar>
            <w:vAlign w:val="center"/>
          </w:tcPr>
          <w:p w:rsidR="00630521" w:rsidRPr="00B2454B" w:rsidRDefault="00FB339E" w:rsidP="005E266F">
            <w:pPr>
              <w:rPr>
                <w:rStyle w:val="Estilo10pt"/>
              </w:rPr>
            </w:pPr>
            <w:r>
              <w:rPr>
                <w:rStyle w:val="Estilo10pt"/>
              </w:rPr>
              <w:t>1.0</w:t>
            </w:r>
          </w:p>
        </w:tc>
        <w:tc>
          <w:tcPr>
            <w:tcW w:w="0" w:type="auto"/>
            <w:shd w:val="clear" w:color="auto" w:fill="auto"/>
            <w:tcMar>
              <w:top w:w="0" w:type="dxa"/>
              <w:left w:w="108" w:type="dxa"/>
              <w:bottom w:w="0" w:type="dxa"/>
              <w:right w:w="108" w:type="dxa"/>
            </w:tcMar>
            <w:vAlign w:val="center"/>
          </w:tcPr>
          <w:p w:rsidR="00630521" w:rsidRPr="00B2454B" w:rsidRDefault="00630521" w:rsidP="005E266F">
            <w:pPr>
              <w:rPr>
                <w:rStyle w:val="Estilo10pt"/>
              </w:rPr>
            </w:pPr>
            <w:r>
              <w:rPr>
                <w:rStyle w:val="Estilo10pt"/>
              </w:rPr>
              <w:t>Se agregan modificaciones fase 6.2</w:t>
            </w:r>
          </w:p>
        </w:tc>
        <w:tc>
          <w:tcPr>
            <w:tcW w:w="1167" w:type="pct"/>
            <w:shd w:val="clear" w:color="auto" w:fill="auto"/>
            <w:tcMar>
              <w:top w:w="0" w:type="dxa"/>
              <w:left w:w="108" w:type="dxa"/>
              <w:bottom w:w="0" w:type="dxa"/>
              <w:right w:w="108" w:type="dxa"/>
            </w:tcMar>
            <w:vAlign w:val="center"/>
          </w:tcPr>
          <w:p w:rsidR="00630521" w:rsidRPr="00B2454B" w:rsidRDefault="00630521" w:rsidP="005E266F">
            <w:pPr>
              <w:rPr>
                <w:rStyle w:val="Estilo10pt"/>
              </w:rPr>
            </w:pPr>
            <w:r>
              <w:rPr>
                <w:rStyle w:val="Estilo10pt"/>
              </w:rPr>
              <w:t>S. Muñoz</w:t>
            </w:r>
          </w:p>
        </w:tc>
      </w:tr>
      <w:tr w:rsidR="00FB339E" w:rsidTr="005E266F">
        <w:trPr>
          <w:cantSplit/>
          <w:jc w:val="center"/>
        </w:trPr>
        <w:tc>
          <w:tcPr>
            <w:tcW w:w="0" w:type="auto"/>
            <w:shd w:val="clear" w:color="auto" w:fill="auto"/>
            <w:tcMar>
              <w:top w:w="0" w:type="dxa"/>
              <w:left w:w="108" w:type="dxa"/>
              <w:bottom w:w="0" w:type="dxa"/>
              <w:right w:w="108" w:type="dxa"/>
            </w:tcMar>
            <w:vAlign w:val="center"/>
          </w:tcPr>
          <w:p w:rsidR="00FB339E" w:rsidRDefault="00FB339E" w:rsidP="005E266F">
            <w:pPr>
              <w:rPr>
                <w:rStyle w:val="Estilo10pt"/>
              </w:rPr>
            </w:pPr>
            <w:r>
              <w:rPr>
                <w:rStyle w:val="Estilo10pt"/>
              </w:rPr>
              <w:t>26/09/2016</w:t>
            </w:r>
          </w:p>
        </w:tc>
        <w:tc>
          <w:tcPr>
            <w:tcW w:w="0" w:type="auto"/>
            <w:shd w:val="clear" w:color="auto" w:fill="auto"/>
            <w:tcMar>
              <w:top w:w="0" w:type="dxa"/>
              <w:left w:w="108" w:type="dxa"/>
              <w:bottom w:w="0" w:type="dxa"/>
              <w:right w:w="108" w:type="dxa"/>
            </w:tcMar>
            <w:vAlign w:val="center"/>
          </w:tcPr>
          <w:p w:rsidR="00FB339E" w:rsidRPr="00B2454B" w:rsidRDefault="00FB339E" w:rsidP="005E266F">
            <w:pPr>
              <w:rPr>
                <w:rStyle w:val="Estilo10pt"/>
              </w:rPr>
            </w:pPr>
            <w:r>
              <w:rPr>
                <w:rStyle w:val="Estilo10pt"/>
              </w:rPr>
              <w:t>1.1</w:t>
            </w:r>
          </w:p>
        </w:tc>
        <w:tc>
          <w:tcPr>
            <w:tcW w:w="0" w:type="auto"/>
            <w:shd w:val="clear" w:color="auto" w:fill="auto"/>
            <w:tcMar>
              <w:top w:w="0" w:type="dxa"/>
              <w:left w:w="108" w:type="dxa"/>
              <w:bottom w:w="0" w:type="dxa"/>
              <w:right w:w="108" w:type="dxa"/>
            </w:tcMar>
            <w:vAlign w:val="center"/>
          </w:tcPr>
          <w:p w:rsidR="00FB339E" w:rsidRDefault="00A16DB4" w:rsidP="005E266F">
            <w:pPr>
              <w:rPr>
                <w:rStyle w:val="Estilo10pt"/>
              </w:rPr>
            </w:pPr>
            <w:r>
              <w:rPr>
                <w:rStyle w:val="Estilo10pt"/>
              </w:rPr>
              <w:t>Impacto de 3 perfiles, ABM usuarios y ABM áreas.</w:t>
            </w:r>
          </w:p>
        </w:tc>
        <w:tc>
          <w:tcPr>
            <w:tcW w:w="1167" w:type="pct"/>
            <w:shd w:val="clear" w:color="auto" w:fill="auto"/>
            <w:tcMar>
              <w:top w:w="0" w:type="dxa"/>
              <w:left w:w="108" w:type="dxa"/>
              <w:bottom w:w="0" w:type="dxa"/>
              <w:right w:w="108" w:type="dxa"/>
            </w:tcMar>
            <w:vAlign w:val="center"/>
          </w:tcPr>
          <w:p w:rsidR="00FB339E" w:rsidRDefault="00FB339E" w:rsidP="00FB339E">
            <w:pPr>
              <w:rPr>
                <w:rStyle w:val="Estilo10pt"/>
              </w:rPr>
            </w:pPr>
            <w:r>
              <w:rPr>
                <w:rStyle w:val="Estilo10pt"/>
              </w:rPr>
              <w:t>C. Yarza</w:t>
            </w:r>
          </w:p>
        </w:tc>
      </w:tr>
    </w:tbl>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636FA3" w:rsidP="00636FA3">
      <w:pPr>
        <w:tabs>
          <w:tab w:val="left" w:pos="3690"/>
        </w:tabs>
        <w:rPr>
          <w:rFonts w:cs="Arial"/>
          <w:b/>
        </w:rPr>
      </w:pPr>
      <w:r>
        <w:rPr>
          <w:rFonts w:cs="Arial"/>
          <w:b/>
        </w:rPr>
        <w:tab/>
      </w: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5E266F" w:rsidP="005E266F">
      <w:pPr>
        <w:rPr>
          <w:rFonts w:cs="Arial"/>
          <w:b/>
        </w:rPr>
      </w:pPr>
    </w:p>
    <w:p w:rsidR="005E266F" w:rsidRPr="00D7036C" w:rsidRDefault="00D12EC0" w:rsidP="005E266F">
      <w:pPr>
        <w:rPr>
          <w:rFonts w:cs="Arial"/>
          <w:b/>
        </w:rPr>
      </w:pPr>
      <w:r>
        <w:rPr>
          <w:rFonts w:cs="Arial"/>
          <w:b/>
        </w:rPr>
        <w:br w:type="page"/>
      </w:r>
    </w:p>
    <w:p w:rsidR="005E266F" w:rsidRPr="006F412D" w:rsidRDefault="005E266F" w:rsidP="005E266F">
      <w:pPr>
        <w:pBdr>
          <w:top w:val="single" w:sz="4" w:space="1" w:color="808080"/>
          <w:bottom w:val="single" w:sz="4" w:space="1" w:color="808080"/>
        </w:pBdr>
        <w:jc w:val="left"/>
        <w:rPr>
          <w:rFonts w:cs="Arial"/>
          <w:u w:val="single"/>
        </w:rPr>
      </w:pPr>
      <w:r>
        <w:rPr>
          <w:color w:val="333333"/>
          <w:sz w:val="20"/>
          <w:szCs w:val="20"/>
        </w:rPr>
        <w:lastRenderedPageBreak/>
        <w:br/>
      </w:r>
      <w:r>
        <w:rPr>
          <w:b/>
          <w:color w:val="333333"/>
          <w:sz w:val="20"/>
          <w:szCs w:val="20"/>
        </w:rPr>
        <w:t>TABLA DE CONTENIDOS</w:t>
      </w:r>
      <w:r>
        <w:rPr>
          <w:b/>
          <w:color w:val="333333"/>
          <w:sz w:val="20"/>
          <w:szCs w:val="20"/>
        </w:rPr>
        <w:br/>
      </w:r>
    </w:p>
    <w:p w:rsidR="005E266F" w:rsidRPr="00CF2803" w:rsidRDefault="005E266F" w:rsidP="000E49EC">
      <w:pPr>
        <w:pStyle w:val="TDC2"/>
        <w:tabs>
          <w:tab w:val="right" w:leader="dot" w:pos="9895"/>
        </w:tabs>
        <w:jc w:val="left"/>
        <w:rPr>
          <w:rFonts w:cs="Arial"/>
          <w:noProof/>
          <w:sz w:val="22"/>
          <w:szCs w:val="22"/>
        </w:rPr>
      </w:pPr>
    </w:p>
    <w:p w:rsidR="002E20A7" w:rsidRDefault="00EE7E01">
      <w:pPr>
        <w:pStyle w:val="TDC1"/>
        <w:rPr>
          <w:rFonts w:asciiTheme="minorHAnsi" w:eastAsiaTheme="minorEastAsia" w:hAnsiTheme="minorHAnsi" w:cstheme="minorBidi"/>
          <w:noProof/>
          <w:szCs w:val="22"/>
          <w:lang w:val="es-UY" w:eastAsia="es-UY"/>
        </w:rPr>
      </w:pPr>
      <w:r w:rsidRPr="00414FF9">
        <w:rPr>
          <w:rFonts w:cs="Arial"/>
          <w:noProof/>
          <w:szCs w:val="22"/>
        </w:rPr>
        <w:fldChar w:fldCharType="begin"/>
      </w:r>
      <w:r w:rsidRPr="00414FF9">
        <w:rPr>
          <w:rFonts w:cs="Arial"/>
          <w:noProof/>
          <w:szCs w:val="22"/>
        </w:rPr>
        <w:instrText xml:space="preserve"> TOC \o "1-3" \h \z \u </w:instrText>
      </w:r>
      <w:r w:rsidRPr="00414FF9">
        <w:rPr>
          <w:rFonts w:cs="Arial"/>
          <w:noProof/>
          <w:szCs w:val="22"/>
        </w:rPr>
        <w:fldChar w:fldCharType="separate"/>
      </w:r>
      <w:hyperlink w:anchor="_Toc462674895" w:history="1">
        <w:r w:rsidR="002E20A7" w:rsidRPr="0097727E">
          <w:rPr>
            <w:rStyle w:val="Hipervnculo"/>
            <w:rFonts w:cs="Arial"/>
            <w:noProof/>
            <w:kern w:val="32"/>
          </w:rPr>
          <w:t>1.</w:t>
        </w:r>
        <w:r w:rsidR="002E20A7">
          <w:rPr>
            <w:rFonts w:asciiTheme="minorHAnsi" w:eastAsiaTheme="minorEastAsia" w:hAnsiTheme="minorHAnsi" w:cstheme="minorBidi"/>
            <w:noProof/>
            <w:szCs w:val="22"/>
            <w:lang w:val="es-UY" w:eastAsia="es-UY"/>
          </w:rPr>
          <w:tab/>
        </w:r>
        <w:r w:rsidR="002E20A7" w:rsidRPr="0097727E">
          <w:rPr>
            <w:rStyle w:val="Hipervnculo"/>
            <w:rFonts w:cs="Arial"/>
            <w:noProof/>
            <w:kern w:val="32"/>
          </w:rPr>
          <w:t>Introducción</w:t>
        </w:r>
        <w:r w:rsidR="002E20A7">
          <w:rPr>
            <w:noProof/>
            <w:webHidden/>
          </w:rPr>
          <w:tab/>
        </w:r>
        <w:r w:rsidR="002E20A7">
          <w:rPr>
            <w:noProof/>
            <w:webHidden/>
          </w:rPr>
          <w:fldChar w:fldCharType="begin"/>
        </w:r>
        <w:r w:rsidR="002E20A7">
          <w:rPr>
            <w:noProof/>
            <w:webHidden/>
          </w:rPr>
          <w:instrText xml:space="preserve"> PAGEREF _Toc462674895 \h </w:instrText>
        </w:r>
        <w:r w:rsidR="002E20A7">
          <w:rPr>
            <w:noProof/>
            <w:webHidden/>
          </w:rPr>
        </w:r>
        <w:r w:rsidR="002E20A7">
          <w:rPr>
            <w:noProof/>
            <w:webHidden/>
          </w:rPr>
          <w:fldChar w:fldCharType="separate"/>
        </w:r>
        <w:r w:rsidR="002E20A7">
          <w:rPr>
            <w:noProof/>
            <w:webHidden/>
          </w:rPr>
          <w:t>3</w:t>
        </w:r>
        <w:r w:rsidR="002E20A7">
          <w:rPr>
            <w:noProof/>
            <w:webHidden/>
          </w:rPr>
          <w:fldChar w:fldCharType="end"/>
        </w:r>
      </w:hyperlink>
    </w:p>
    <w:p w:rsidR="002E20A7" w:rsidRDefault="002E20A7">
      <w:pPr>
        <w:pStyle w:val="TDC1"/>
        <w:rPr>
          <w:rFonts w:asciiTheme="minorHAnsi" w:eastAsiaTheme="minorEastAsia" w:hAnsiTheme="minorHAnsi" w:cstheme="minorBidi"/>
          <w:noProof/>
          <w:szCs w:val="22"/>
          <w:lang w:val="es-UY" w:eastAsia="es-UY"/>
        </w:rPr>
      </w:pPr>
      <w:hyperlink w:anchor="_Toc462674896" w:history="1">
        <w:r w:rsidRPr="0097727E">
          <w:rPr>
            <w:rStyle w:val="Hipervnculo"/>
            <w:rFonts w:cs="Arial"/>
            <w:noProof/>
            <w:kern w:val="32"/>
          </w:rPr>
          <w:t>2.</w:t>
        </w:r>
        <w:r>
          <w:rPr>
            <w:rFonts w:asciiTheme="minorHAnsi" w:eastAsiaTheme="minorEastAsia" w:hAnsiTheme="minorHAnsi" w:cstheme="minorBidi"/>
            <w:noProof/>
            <w:szCs w:val="22"/>
            <w:lang w:val="es-UY" w:eastAsia="es-UY"/>
          </w:rPr>
          <w:tab/>
        </w:r>
        <w:r w:rsidRPr="0097727E">
          <w:rPr>
            <w:rStyle w:val="Hipervnculo"/>
            <w:rFonts w:cs="Arial"/>
            <w:noProof/>
            <w:kern w:val="32"/>
          </w:rPr>
          <w:t>Objetivos</w:t>
        </w:r>
        <w:r>
          <w:rPr>
            <w:noProof/>
            <w:webHidden/>
          </w:rPr>
          <w:tab/>
        </w:r>
        <w:r>
          <w:rPr>
            <w:noProof/>
            <w:webHidden/>
          </w:rPr>
          <w:fldChar w:fldCharType="begin"/>
        </w:r>
        <w:r>
          <w:rPr>
            <w:noProof/>
            <w:webHidden/>
          </w:rPr>
          <w:instrText xml:space="preserve"> PAGEREF _Toc462674896 \h </w:instrText>
        </w:r>
        <w:r>
          <w:rPr>
            <w:noProof/>
            <w:webHidden/>
          </w:rPr>
        </w:r>
        <w:r>
          <w:rPr>
            <w:noProof/>
            <w:webHidden/>
          </w:rPr>
          <w:fldChar w:fldCharType="separate"/>
        </w:r>
        <w:r>
          <w:rPr>
            <w:noProof/>
            <w:webHidden/>
          </w:rPr>
          <w:t>4</w:t>
        </w:r>
        <w:r>
          <w:rPr>
            <w:noProof/>
            <w:webHidden/>
          </w:rPr>
          <w:fldChar w:fldCharType="end"/>
        </w:r>
      </w:hyperlink>
    </w:p>
    <w:p w:rsidR="002E20A7" w:rsidRDefault="002E20A7">
      <w:pPr>
        <w:pStyle w:val="TDC1"/>
        <w:rPr>
          <w:rFonts w:asciiTheme="minorHAnsi" w:eastAsiaTheme="minorEastAsia" w:hAnsiTheme="minorHAnsi" w:cstheme="minorBidi"/>
          <w:noProof/>
          <w:szCs w:val="22"/>
          <w:lang w:val="es-UY" w:eastAsia="es-UY"/>
        </w:rPr>
      </w:pPr>
      <w:hyperlink w:anchor="_Toc462674897" w:history="1">
        <w:r w:rsidRPr="0097727E">
          <w:rPr>
            <w:rStyle w:val="Hipervnculo"/>
            <w:rFonts w:cs="Arial"/>
            <w:noProof/>
            <w:kern w:val="32"/>
          </w:rPr>
          <w:t>3.</w:t>
        </w:r>
        <w:r>
          <w:rPr>
            <w:rFonts w:asciiTheme="minorHAnsi" w:eastAsiaTheme="minorEastAsia" w:hAnsiTheme="minorHAnsi" w:cstheme="minorBidi"/>
            <w:noProof/>
            <w:szCs w:val="22"/>
            <w:lang w:val="es-UY" w:eastAsia="es-UY"/>
          </w:rPr>
          <w:tab/>
        </w:r>
        <w:r w:rsidRPr="0097727E">
          <w:rPr>
            <w:rStyle w:val="Hipervnculo"/>
            <w:rFonts w:cs="Arial"/>
            <w:noProof/>
            <w:kern w:val="32"/>
          </w:rPr>
          <w:t>Escenarios</w:t>
        </w:r>
        <w:r>
          <w:rPr>
            <w:noProof/>
            <w:webHidden/>
          </w:rPr>
          <w:tab/>
        </w:r>
        <w:r>
          <w:rPr>
            <w:noProof/>
            <w:webHidden/>
          </w:rPr>
          <w:fldChar w:fldCharType="begin"/>
        </w:r>
        <w:r>
          <w:rPr>
            <w:noProof/>
            <w:webHidden/>
          </w:rPr>
          <w:instrText xml:space="preserve"> PAGEREF _Toc462674897 \h </w:instrText>
        </w:r>
        <w:r>
          <w:rPr>
            <w:noProof/>
            <w:webHidden/>
          </w:rPr>
        </w:r>
        <w:r>
          <w:rPr>
            <w:noProof/>
            <w:webHidden/>
          </w:rPr>
          <w:fldChar w:fldCharType="separate"/>
        </w:r>
        <w:r>
          <w:rPr>
            <w:noProof/>
            <w:webHidden/>
          </w:rPr>
          <w:t>5</w:t>
        </w:r>
        <w:r>
          <w:rPr>
            <w:noProof/>
            <w:webHidden/>
          </w:rPr>
          <w:fldChar w:fldCharType="end"/>
        </w:r>
      </w:hyperlink>
    </w:p>
    <w:p w:rsidR="002E20A7" w:rsidRDefault="002E20A7">
      <w:pPr>
        <w:pStyle w:val="TDC2"/>
        <w:tabs>
          <w:tab w:val="right" w:leader="dot" w:pos="9895"/>
        </w:tabs>
        <w:rPr>
          <w:rFonts w:asciiTheme="minorHAnsi" w:eastAsiaTheme="minorEastAsia" w:hAnsiTheme="minorHAnsi" w:cstheme="minorBidi"/>
          <w:noProof/>
          <w:sz w:val="22"/>
          <w:szCs w:val="22"/>
          <w:lang w:val="es-UY" w:eastAsia="es-UY"/>
        </w:rPr>
      </w:pPr>
      <w:hyperlink w:anchor="_Toc462674898" w:history="1">
        <w:r w:rsidRPr="0097727E">
          <w:rPr>
            <w:rStyle w:val="Hipervnculo"/>
            <w:noProof/>
          </w:rPr>
          <w:t>Casos de Uso</w:t>
        </w:r>
        <w:r>
          <w:rPr>
            <w:noProof/>
            <w:webHidden/>
          </w:rPr>
          <w:tab/>
        </w:r>
        <w:r>
          <w:rPr>
            <w:noProof/>
            <w:webHidden/>
          </w:rPr>
          <w:fldChar w:fldCharType="begin"/>
        </w:r>
        <w:r>
          <w:rPr>
            <w:noProof/>
            <w:webHidden/>
          </w:rPr>
          <w:instrText xml:space="preserve"> PAGEREF _Toc462674898 \h </w:instrText>
        </w:r>
        <w:r>
          <w:rPr>
            <w:noProof/>
            <w:webHidden/>
          </w:rPr>
        </w:r>
        <w:r>
          <w:rPr>
            <w:noProof/>
            <w:webHidden/>
          </w:rPr>
          <w:fldChar w:fldCharType="separate"/>
        </w:r>
        <w:r>
          <w:rPr>
            <w:noProof/>
            <w:webHidden/>
          </w:rPr>
          <w:t>5</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899" w:history="1">
        <w:r w:rsidRPr="0097727E">
          <w:rPr>
            <w:rStyle w:val="Hipervnculo"/>
            <w:noProof/>
          </w:rPr>
          <w:t>Actores</w:t>
        </w:r>
        <w:r>
          <w:rPr>
            <w:noProof/>
            <w:webHidden/>
          </w:rPr>
          <w:tab/>
        </w:r>
        <w:r>
          <w:rPr>
            <w:noProof/>
            <w:webHidden/>
          </w:rPr>
          <w:fldChar w:fldCharType="begin"/>
        </w:r>
        <w:r>
          <w:rPr>
            <w:noProof/>
            <w:webHidden/>
          </w:rPr>
          <w:instrText xml:space="preserve"> PAGEREF _Toc462674899 \h </w:instrText>
        </w:r>
        <w:r>
          <w:rPr>
            <w:noProof/>
            <w:webHidden/>
          </w:rPr>
        </w:r>
        <w:r>
          <w:rPr>
            <w:noProof/>
            <w:webHidden/>
          </w:rPr>
          <w:fldChar w:fldCharType="separate"/>
        </w:r>
        <w:r>
          <w:rPr>
            <w:noProof/>
            <w:webHidden/>
          </w:rPr>
          <w:t>5</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900" w:history="1">
        <w:r w:rsidRPr="0097727E">
          <w:rPr>
            <w:rStyle w:val="Hipervnculo"/>
            <w:noProof/>
          </w:rPr>
          <w:t>Diagramas</w:t>
        </w:r>
        <w:r>
          <w:rPr>
            <w:noProof/>
            <w:webHidden/>
          </w:rPr>
          <w:tab/>
        </w:r>
        <w:r>
          <w:rPr>
            <w:noProof/>
            <w:webHidden/>
          </w:rPr>
          <w:fldChar w:fldCharType="begin"/>
        </w:r>
        <w:r>
          <w:rPr>
            <w:noProof/>
            <w:webHidden/>
          </w:rPr>
          <w:instrText xml:space="preserve"> PAGEREF _Toc462674900 \h </w:instrText>
        </w:r>
        <w:r>
          <w:rPr>
            <w:noProof/>
            <w:webHidden/>
          </w:rPr>
        </w:r>
        <w:r>
          <w:rPr>
            <w:noProof/>
            <w:webHidden/>
          </w:rPr>
          <w:fldChar w:fldCharType="separate"/>
        </w:r>
        <w:r>
          <w:rPr>
            <w:noProof/>
            <w:webHidden/>
          </w:rPr>
          <w:t>6</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901" w:history="1">
        <w:r w:rsidRPr="0097727E">
          <w:rPr>
            <w:rStyle w:val="Hipervnculo"/>
            <w:noProof/>
          </w:rPr>
          <w:t>Especificación Casos de Uso</w:t>
        </w:r>
        <w:r>
          <w:rPr>
            <w:noProof/>
            <w:webHidden/>
          </w:rPr>
          <w:tab/>
        </w:r>
        <w:r>
          <w:rPr>
            <w:noProof/>
            <w:webHidden/>
          </w:rPr>
          <w:fldChar w:fldCharType="begin"/>
        </w:r>
        <w:r>
          <w:rPr>
            <w:noProof/>
            <w:webHidden/>
          </w:rPr>
          <w:instrText xml:space="preserve"> PAGEREF _Toc462674901 \h </w:instrText>
        </w:r>
        <w:r>
          <w:rPr>
            <w:noProof/>
            <w:webHidden/>
          </w:rPr>
        </w:r>
        <w:r>
          <w:rPr>
            <w:noProof/>
            <w:webHidden/>
          </w:rPr>
          <w:fldChar w:fldCharType="separate"/>
        </w:r>
        <w:r>
          <w:rPr>
            <w:noProof/>
            <w:webHidden/>
          </w:rPr>
          <w:t>8</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902" w:history="1">
        <w:r w:rsidRPr="0097727E">
          <w:rPr>
            <w:rStyle w:val="Hipervnculo"/>
            <w:noProof/>
          </w:rPr>
          <w:t>Alta Evento</w:t>
        </w:r>
        <w:r>
          <w:rPr>
            <w:noProof/>
            <w:webHidden/>
          </w:rPr>
          <w:tab/>
        </w:r>
        <w:r>
          <w:rPr>
            <w:noProof/>
            <w:webHidden/>
          </w:rPr>
          <w:fldChar w:fldCharType="begin"/>
        </w:r>
        <w:r>
          <w:rPr>
            <w:noProof/>
            <w:webHidden/>
          </w:rPr>
          <w:instrText xml:space="preserve"> PAGEREF _Toc462674902 \h </w:instrText>
        </w:r>
        <w:r>
          <w:rPr>
            <w:noProof/>
            <w:webHidden/>
          </w:rPr>
        </w:r>
        <w:r>
          <w:rPr>
            <w:noProof/>
            <w:webHidden/>
          </w:rPr>
          <w:fldChar w:fldCharType="separate"/>
        </w:r>
        <w:r>
          <w:rPr>
            <w:noProof/>
            <w:webHidden/>
          </w:rPr>
          <w:t>8</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903" w:history="1">
        <w:r w:rsidRPr="0097727E">
          <w:rPr>
            <w:rStyle w:val="Hipervnculo"/>
            <w:noProof/>
          </w:rPr>
          <w:t>Baja Evento</w:t>
        </w:r>
        <w:r>
          <w:rPr>
            <w:noProof/>
            <w:webHidden/>
          </w:rPr>
          <w:tab/>
        </w:r>
        <w:r>
          <w:rPr>
            <w:noProof/>
            <w:webHidden/>
          </w:rPr>
          <w:fldChar w:fldCharType="begin"/>
        </w:r>
        <w:r>
          <w:rPr>
            <w:noProof/>
            <w:webHidden/>
          </w:rPr>
          <w:instrText xml:space="preserve"> PAGEREF _Toc462674903 \h </w:instrText>
        </w:r>
        <w:r>
          <w:rPr>
            <w:noProof/>
            <w:webHidden/>
          </w:rPr>
        </w:r>
        <w:r>
          <w:rPr>
            <w:noProof/>
            <w:webHidden/>
          </w:rPr>
          <w:fldChar w:fldCharType="separate"/>
        </w:r>
        <w:r>
          <w:rPr>
            <w:noProof/>
            <w:webHidden/>
          </w:rPr>
          <w:t>11</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904" w:history="1">
        <w:r w:rsidRPr="0097727E">
          <w:rPr>
            <w:rStyle w:val="Hipervnculo"/>
            <w:noProof/>
          </w:rPr>
          <w:t>Edición Evento</w:t>
        </w:r>
        <w:r>
          <w:rPr>
            <w:noProof/>
            <w:webHidden/>
          </w:rPr>
          <w:tab/>
        </w:r>
        <w:r>
          <w:rPr>
            <w:noProof/>
            <w:webHidden/>
          </w:rPr>
          <w:fldChar w:fldCharType="begin"/>
        </w:r>
        <w:r>
          <w:rPr>
            <w:noProof/>
            <w:webHidden/>
          </w:rPr>
          <w:instrText xml:space="preserve"> PAGEREF _Toc462674904 \h </w:instrText>
        </w:r>
        <w:r>
          <w:rPr>
            <w:noProof/>
            <w:webHidden/>
          </w:rPr>
        </w:r>
        <w:r>
          <w:rPr>
            <w:noProof/>
            <w:webHidden/>
          </w:rPr>
          <w:fldChar w:fldCharType="separate"/>
        </w:r>
        <w:r>
          <w:rPr>
            <w:noProof/>
            <w:webHidden/>
          </w:rPr>
          <w:t>11</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905" w:history="1">
        <w:r w:rsidRPr="0097727E">
          <w:rPr>
            <w:rStyle w:val="Hipervnculo"/>
            <w:noProof/>
          </w:rPr>
          <w:t>Listado de Eventos</w:t>
        </w:r>
        <w:r>
          <w:rPr>
            <w:noProof/>
            <w:webHidden/>
          </w:rPr>
          <w:tab/>
        </w:r>
        <w:r>
          <w:rPr>
            <w:noProof/>
            <w:webHidden/>
          </w:rPr>
          <w:fldChar w:fldCharType="begin"/>
        </w:r>
        <w:r>
          <w:rPr>
            <w:noProof/>
            <w:webHidden/>
          </w:rPr>
          <w:instrText xml:space="preserve"> PAGEREF _Toc462674905 \h </w:instrText>
        </w:r>
        <w:r>
          <w:rPr>
            <w:noProof/>
            <w:webHidden/>
          </w:rPr>
        </w:r>
        <w:r>
          <w:rPr>
            <w:noProof/>
            <w:webHidden/>
          </w:rPr>
          <w:fldChar w:fldCharType="separate"/>
        </w:r>
        <w:r>
          <w:rPr>
            <w:noProof/>
            <w:webHidden/>
          </w:rPr>
          <w:t>11</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906" w:history="1">
        <w:r w:rsidRPr="0097727E">
          <w:rPr>
            <w:rStyle w:val="Hipervnculo"/>
            <w:noProof/>
          </w:rPr>
          <w:t>Inscripción Evento</w:t>
        </w:r>
        <w:r>
          <w:rPr>
            <w:noProof/>
            <w:webHidden/>
          </w:rPr>
          <w:tab/>
        </w:r>
        <w:r>
          <w:rPr>
            <w:noProof/>
            <w:webHidden/>
          </w:rPr>
          <w:fldChar w:fldCharType="begin"/>
        </w:r>
        <w:r>
          <w:rPr>
            <w:noProof/>
            <w:webHidden/>
          </w:rPr>
          <w:instrText xml:space="preserve"> PAGEREF _Toc462674906 \h </w:instrText>
        </w:r>
        <w:r>
          <w:rPr>
            <w:noProof/>
            <w:webHidden/>
          </w:rPr>
        </w:r>
        <w:r>
          <w:rPr>
            <w:noProof/>
            <w:webHidden/>
          </w:rPr>
          <w:fldChar w:fldCharType="separate"/>
        </w:r>
        <w:r>
          <w:rPr>
            <w:noProof/>
            <w:webHidden/>
          </w:rPr>
          <w:t>12</w:t>
        </w:r>
        <w:r>
          <w:rPr>
            <w:noProof/>
            <w:webHidden/>
          </w:rPr>
          <w:fldChar w:fldCharType="end"/>
        </w:r>
      </w:hyperlink>
    </w:p>
    <w:p w:rsidR="002E20A7" w:rsidRDefault="002E20A7">
      <w:pPr>
        <w:pStyle w:val="TDC3"/>
        <w:rPr>
          <w:rFonts w:asciiTheme="minorHAnsi" w:eastAsiaTheme="minorEastAsia" w:hAnsiTheme="minorHAnsi" w:cstheme="minorBidi"/>
          <w:noProof/>
          <w:sz w:val="22"/>
          <w:szCs w:val="22"/>
          <w:lang w:val="es-UY" w:eastAsia="es-UY"/>
        </w:rPr>
      </w:pPr>
      <w:hyperlink w:anchor="_Toc462674907" w:history="1">
        <w:r w:rsidRPr="0097727E">
          <w:rPr>
            <w:rStyle w:val="Hipervnculo"/>
            <w:noProof/>
          </w:rPr>
          <w:t>Alta Usuario</w:t>
        </w:r>
        <w:r>
          <w:rPr>
            <w:noProof/>
            <w:webHidden/>
          </w:rPr>
          <w:tab/>
        </w:r>
        <w:r>
          <w:rPr>
            <w:noProof/>
            <w:webHidden/>
          </w:rPr>
          <w:fldChar w:fldCharType="begin"/>
        </w:r>
        <w:r>
          <w:rPr>
            <w:noProof/>
            <w:webHidden/>
          </w:rPr>
          <w:instrText xml:space="preserve"> PAGEREF _Toc462674907 \h </w:instrText>
        </w:r>
        <w:r>
          <w:rPr>
            <w:noProof/>
            <w:webHidden/>
          </w:rPr>
        </w:r>
        <w:r>
          <w:rPr>
            <w:noProof/>
            <w:webHidden/>
          </w:rPr>
          <w:fldChar w:fldCharType="separate"/>
        </w:r>
        <w:r>
          <w:rPr>
            <w:noProof/>
            <w:webHidden/>
          </w:rPr>
          <w:t>12</w:t>
        </w:r>
        <w:r>
          <w:rPr>
            <w:noProof/>
            <w:webHidden/>
          </w:rPr>
          <w:fldChar w:fldCharType="end"/>
        </w:r>
      </w:hyperlink>
    </w:p>
    <w:p w:rsidR="002E20A7" w:rsidRDefault="002E20A7">
      <w:pPr>
        <w:pStyle w:val="TDC1"/>
        <w:rPr>
          <w:rFonts w:asciiTheme="minorHAnsi" w:eastAsiaTheme="minorEastAsia" w:hAnsiTheme="minorHAnsi" w:cstheme="minorBidi"/>
          <w:noProof/>
          <w:szCs w:val="22"/>
          <w:lang w:val="es-UY" w:eastAsia="es-UY"/>
        </w:rPr>
      </w:pPr>
      <w:hyperlink w:anchor="_Toc462674908" w:history="1">
        <w:r w:rsidRPr="0097727E">
          <w:rPr>
            <w:rStyle w:val="Hipervnculo"/>
            <w:rFonts w:cs="Arial"/>
            <w:noProof/>
            <w:kern w:val="32"/>
          </w:rPr>
          <w:t>4.</w:t>
        </w:r>
        <w:r>
          <w:rPr>
            <w:rFonts w:asciiTheme="minorHAnsi" w:eastAsiaTheme="minorEastAsia" w:hAnsiTheme="minorHAnsi" w:cstheme="minorBidi"/>
            <w:noProof/>
            <w:szCs w:val="22"/>
            <w:lang w:val="es-UY" w:eastAsia="es-UY"/>
          </w:rPr>
          <w:tab/>
        </w:r>
        <w:r w:rsidRPr="0097727E">
          <w:rPr>
            <w:rStyle w:val="Hipervnculo"/>
            <w:rFonts w:cs="Arial"/>
            <w:noProof/>
            <w:kern w:val="32"/>
          </w:rPr>
          <w:t>Vista Lógica</w:t>
        </w:r>
        <w:r>
          <w:rPr>
            <w:noProof/>
            <w:webHidden/>
          </w:rPr>
          <w:tab/>
        </w:r>
        <w:r>
          <w:rPr>
            <w:noProof/>
            <w:webHidden/>
          </w:rPr>
          <w:fldChar w:fldCharType="begin"/>
        </w:r>
        <w:r>
          <w:rPr>
            <w:noProof/>
            <w:webHidden/>
          </w:rPr>
          <w:instrText xml:space="preserve"> PAGEREF _Toc462674908 \h </w:instrText>
        </w:r>
        <w:r>
          <w:rPr>
            <w:noProof/>
            <w:webHidden/>
          </w:rPr>
        </w:r>
        <w:r>
          <w:rPr>
            <w:noProof/>
            <w:webHidden/>
          </w:rPr>
          <w:fldChar w:fldCharType="separate"/>
        </w:r>
        <w:r>
          <w:rPr>
            <w:noProof/>
            <w:webHidden/>
          </w:rPr>
          <w:t>14</w:t>
        </w:r>
        <w:r>
          <w:rPr>
            <w:noProof/>
            <w:webHidden/>
          </w:rPr>
          <w:fldChar w:fldCharType="end"/>
        </w:r>
      </w:hyperlink>
    </w:p>
    <w:p w:rsidR="002E20A7" w:rsidRDefault="002E20A7">
      <w:pPr>
        <w:pStyle w:val="TDC1"/>
        <w:rPr>
          <w:rFonts w:asciiTheme="minorHAnsi" w:eastAsiaTheme="minorEastAsia" w:hAnsiTheme="minorHAnsi" w:cstheme="minorBidi"/>
          <w:noProof/>
          <w:szCs w:val="22"/>
          <w:lang w:val="es-UY" w:eastAsia="es-UY"/>
        </w:rPr>
      </w:pPr>
      <w:hyperlink w:anchor="_Toc462674909" w:history="1">
        <w:r w:rsidRPr="0097727E">
          <w:rPr>
            <w:rStyle w:val="Hipervnculo"/>
            <w:rFonts w:cs="Arial"/>
            <w:noProof/>
            <w:kern w:val="32"/>
          </w:rPr>
          <w:t>5.</w:t>
        </w:r>
        <w:r>
          <w:rPr>
            <w:rFonts w:asciiTheme="minorHAnsi" w:eastAsiaTheme="minorEastAsia" w:hAnsiTheme="minorHAnsi" w:cstheme="minorBidi"/>
            <w:noProof/>
            <w:szCs w:val="22"/>
            <w:lang w:val="es-UY" w:eastAsia="es-UY"/>
          </w:rPr>
          <w:tab/>
        </w:r>
        <w:r w:rsidRPr="0097727E">
          <w:rPr>
            <w:rStyle w:val="Hipervnculo"/>
            <w:rFonts w:cs="Arial"/>
            <w:noProof/>
            <w:kern w:val="32"/>
          </w:rPr>
          <w:t>Vista de Desarrollo</w:t>
        </w:r>
        <w:r>
          <w:rPr>
            <w:noProof/>
            <w:webHidden/>
          </w:rPr>
          <w:tab/>
        </w:r>
        <w:r>
          <w:rPr>
            <w:noProof/>
            <w:webHidden/>
          </w:rPr>
          <w:fldChar w:fldCharType="begin"/>
        </w:r>
        <w:r>
          <w:rPr>
            <w:noProof/>
            <w:webHidden/>
          </w:rPr>
          <w:instrText xml:space="preserve"> PAGEREF _Toc462674909 \h </w:instrText>
        </w:r>
        <w:r>
          <w:rPr>
            <w:noProof/>
            <w:webHidden/>
          </w:rPr>
        </w:r>
        <w:r>
          <w:rPr>
            <w:noProof/>
            <w:webHidden/>
          </w:rPr>
          <w:fldChar w:fldCharType="separate"/>
        </w:r>
        <w:r>
          <w:rPr>
            <w:noProof/>
            <w:webHidden/>
          </w:rPr>
          <w:t>16</w:t>
        </w:r>
        <w:r>
          <w:rPr>
            <w:noProof/>
            <w:webHidden/>
          </w:rPr>
          <w:fldChar w:fldCharType="end"/>
        </w:r>
      </w:hyperlink>
    </w:p>
    <w:p w:rsidR="002E20A7" w:rsidRDefault="002E20A7">
      <w:pPr>
        <w:pStyle w:val="TDC1"/>
        <w:rPr>
          <w:rFonts w:asciiTheme="minorHAnsi" w:eastAsiaTheme="minorEastAsia" w:hAnsiTheme="minorHAnsi" w:cstheme="minorBidi"/>
          <w:noProof/>
          <w:szCs w:val="22"/>
          <w:lang w:val="es-UY" w:eastAsia="es-UY"/>
        </w:rPr>
      </w:pPr>
      <w:hyperlink w:anchor="_Toc462674910" w:history="1">
        <w:r w:rsidRPr="0097727E">
          <w:rPr>
            <w:rStyle w:val="Hipervnculo"/>
            <w:rFonts w:cs="Arial"/>
            <w:noProof/>
            <w:kern w:val="32"/>
          </w:rPr>
          <w:t>6.</w:t>
        </w:r>
        <w:r>
          <w:rPr>
            <w:rFonts w:asciiTheme="minorHAnsi" w:eastAsiaTheme="minorEastAsia" w:hAnsiTheme="minorHAnsi" w:cstheme="minorBidi"/>
            <w:noProof/>
            <w:szCs w:val="22"/>
            <w:lang w:val="es-UY" w:eastAsia="es-UY"/>
          </w:rPr>
          <w:tab/>
        </w:r>
        <w:r w:rsidRPr="0097727E">
          <w:rPr>
            <w:rStyle w:val="Hipervnculo"/>
            <w:rFonts w:cs="Arial"/>
            <w:noProof/>
            <w:kern w:val="32"/>
          </w:rPr>
          <w:t>Vista Física</w:t>
        </w:r>
        <w:r>
          <w:rPr>
            <w:noProof/>
            <w:webHidden/>
          </w:rPr>
          <w:tab/>
        </w:r>
        <w:r>
          <w:rPr>
            <w:noProof/>
            <w:webHidden/>
          </w:rPr>
          <w:fldChar w:fldCharType="begin"/>
        </w:r>
        <w:r>
          <w:rPr>
            <w:noProof/>
            <w:webHidden/>
          </w:rPr>
          <w:instrText xml:space="preserve"> PAGEREF _Toc462674910 \h </w:instrText>
        </w:r>
        <w:r>
          <w:rPr>
            <w:noProof/>
            <w:webHidden/>
          </w:rPr>
        </w:r>
        <w:r>
          <w:rPr>
            <w:noProof/>
            <w:webHidden/>
          </w:rPr>
          <w:fldChar w:fldCharType="separate"/>
        </w:r>
        <w:r>
          <w:rPr>
            <w:noProof/>
            <w:webHidden/>
          </w:rPr>
          <w:t>22</w:t>
        </w:r>
        <w:r>
          <w:rPr>
            <w:noProof/>
            <w:webHidden/>
          </w:rPr>
          <w:fldChar w:fldCharType="end"/>
        </w:r>
      </w:hyperlink>
    </w:p>
    <w:p w:rsidR="005E266F" w:rsidRPr="00414FF9" w:rsidRDefault="00EE7E01" w:rsidP="000E49EC">
      <w:pPr>
        <w:pStyle w:val="TDC2"/>
        <w:tabs>
          <w:tab w:val="right" w:leader="dot" w:pos="9895"/>
        </w:tabs>
        <w:jc w:val="left"/>
        <w:rPr>
          <w:rFonts w:cs="Arial"/>
          <w:noProof/>
          <w:szCs w:val="22"/>
        </w:rPr>
      </w:pPr>
      <w:r w:rsidRPr="00414FF9">
        <w:rPr>
          <w:rFonts w:cs="Arial"/>
          <w:noProof/>
          <w:sz w:val="22"/>
          <w:szCs w:val="22"/>
        </w:rPr>
        <w:fldChar w:fldCharType="end"/>
      </w:r>
    </w:p>
    <w:p w:rsidR="005E266F" w:rsidRPr="00414FF9" w:rsidRDefault="005E266F" w:rsidP="005E266F">
      <w:pPr>
        <w:rPr>
          <w:rFonts w:cs="Arial"/>
          <w:szCs w:val="22"/>
        </w:rPr>
      </w:pPr>
    </w:p>
    <w:p w:rsidR="005E266F" w:rsidRDefault="005E266F" w:rsidP="005E266F">
      <w:pPr>
        <w:rPr>
          <w:rFonts w:cs="Arial"/>
          <w:szCs w:val="22"/>
        </w:rPr>
      </w:pPr>
      <w:bookmarkStart w:id="2" w:name="_GoBack"/>
      <w:bookmarkEnd w:id="2"/>
    </w:p>
    <w:p w:rsidR="005E266F" w:rsidRDefault="005E266F" w:rsidP="005E266F">
      <w:pPr>
        <w:jc w:val="left"/>
      </w:pPr>
    </w:p>
    <w:p w:rsidR="00D63642" w:rsidRDefault="00D63642">
      <w:pPr>
        <w:jc w:val="left"/>
        <w:rPr>
          <w:rFonts w:cs="Arial"/>
          <w:b/>
          <w:bCs/>
          <w:iCs/>
          <w:sz w:val="36"/>
          <w:szCs w:val="28"/>
        </w:rPr>
      </w:pPr>
      <w:r>
        <w:br w:type="page"/>
      </w:r>
    </w:p>
    <w:p w:rsidR="005E266F" w:rsidRPr="00414FF9" w:rsidRDefault="005E266F" w:rsidP="00771843">
      <w:pPr>
        <w:pStyle w:val="Ttulo1"/>
        <w:keepLines w:val="0"/>
        <w:numPr>
          <w:ilvl w:val="0"/>
          <w:numId w:val="2"/>
        </w:numPr>
        <w:spacing w:before="240" w:after="60"/>
        <w:jc w:val="left"/>
        <w:rPr>
          <w:rFonts w:ascii="Arial" w:eastAsia="Times New Roman" w:hAnsi="Arial" w:cs="Arial"/>
          <w:color w:val="auto"/>
          <w:kern w:val="32"/>
          <w:sz w:val="32"/>
          <w:szCs w:val="32"/>
        </w:rPr>
      </w:pPr>
      <w:bookmarkStart w:id="3" w:name="_Toc462674895"/>
      <w:r w:rsidRPr="00414FF9">
        <w:rPr>
          <w:rFonts w:ascii="Arial" w:eastAsia="Times New Roman" w:hAnsi="Arial" w:cs="Arial"/>
          <w:color w:val="auto"/>
          <w:kern w:val="32"/>
          <w:sz w:val="32"/>
          <w:szCs w:val="32"/>
        </w:rPr>
        <w:lastRenderedPageBreak/>
        <w:t>Introducción</w:t>
      </w:r>
      <w:bookmarkEnd w:id="3"/>
    </w:p>
    <w:p w:rsidR="00782406" w:rsidRDefault="00782406" w:rsidP="005D598E"/>
    <w:p w:rsidR="003842B5" w:rsidRDefault="00AD7CAA" w:rsidP="001B25F8">
      <w:r>
        <w:t xml:space="preserve">Se presenta la arquitectura </w:t>
      </w:r>
      <w:r w:rsidR="00532788">
        <w:t>utilizando</w:t>
      </w:r>
      <w:r w:rsidR="00C242C5">
        <w:t xml:space="preserve"> el modelo</w:t>
      </w:r>
      <w:r>
        <w:t xml:space="preserve"> </w:t>
      </w:r>
      <w:r w:rsidR="00C242C5">
        <w:t>“</w:t>
      </w:r>
      <w:r>
        <w:t>4+1</w:t>
      </w:r>
      <w:r w:rsidR="00C242C5">
        <w:t xml:space="preserve">”, es un modelo de vistas que ayuda a la descripción </w:t>
      </w:r>
      <w:r w:rsidR="0006337F">
        <w:t>del</w:t>
      </w:r>
      <w:r w:rsidR="00C242C5">
        <w:t xml:space="preserve"> sistema</w:t>
      </w:r>
      <w:r w:rsidR="0006337F">
        <w:t xml:space="preserve"> de Inscripciones. Consiste en 5 vistas:</w:t>
      </w:r>
    </w:p>
    <w:p w:rsidR="00A72082" w:rsidRDefault="00A72082" w:rsidP="00A72082">
      <w:pPr>
        <w:pStyle w:val="Prrafodelista"/>
        <w:numPr>
          <w:ilvl w:val="0"/>
          <w:numId w:val="3"/>
        </w:numPr>
      </w:pPr>
      <w:r>
        <w:t>Escenarios</w:t>
      </w:r>
    </w:p>
    <w:p w:rsidR="0006337F" w:rsidRDefault="0006337F" w:rsidP="00771843">
      <w:pPr>
        <w:pStyle w:val="Prrafodelista"/>
        <w:numPr>
          <w:ilvl w:val="0"/>
          <w:numId w:val="3"/>
        </w:numPr>
      </w:pPr>
      <w:r w:rsidRPr="0006337F">
        <w:t>Vista Lógica</w:t>
      </w:r>
    </w:p>
    <w:p w:rsidR="000E4C6B" w:rsidRDefault="000E4C6B" w:rsidP="00771843">
      <w:pPr>
        <w:pStyle w:val="Prrafodelista"/>
        <w:numPr>
          <w:ilvl w:val="0"/>
          <w:numId w:val="3"/>
        </w:numPr>
      </w:pPr>
      <w:r w:rsidRPr="0006337F">
        <w:t xml:space="preserve">Vista de </w:t>
      </w:r>
      <w:r>
        <w:t>Desarrollo</w:t>
      </w:r>
    </w:p>
    <w:p w:rsidR="0006337F" w:rsidRDefault="0006337F" w:rsidP="00771843">
      <w:pPr>
        <w:pStyle w:val="Prrafodelista"/>
        <w:numPr>
          <w:ilvl w:val="0"/>
          <w:numId w:val="3"/>
        </w:numPr>
      </w:pPr>
      <w:r w:rsidRPr="0006337F">
        <w:t>Vista Física</w:t>
      </w:r>
    </w:p>
    <w:p w:rsidR="00A72082" w:rsidRDefault="00A72082" w:rsidP="00771843">
      <w:pPr>
        <w:pStyle w:val="Prrafodelista"/>
        <w:numPr>
          <w:ilvl w:val="0"/>
          <w:numId w:val="3"/>
        </w:numPr>
      </w:pPr>
      <w:r w:rsidRPr="0006337F">
        <w:t>Vista de Procesos</w:t>
      </w:r>
    </w:p>
    <w:p w:rsidR="0006337F" w:rsidRDefault="0006337F" w:rsidP="0006337F"/>
    <w:p w:rsidR="000E4C6B" w:rsidRDefault="000E4C6B" w:rsidP="0006337F">
      <w:r>
        <w:rPr>
          <w:noProof/>
          <w:lang w:val="es-UY" w:eastAsia="es-UY"/>
        </w:rPr>
        <w:drawing>
          <wp:inline distT="0" distB="0" distL="0" distR="0">
            <wp:extent cx="3402965" cy="1987550"/>
            <wp:effectExtent l="0" t="0" r="6985" b="0"/>
            <wp:docPr id="2" name="Imagen 2" descr="C:\Users\cyarza\Desktop\diagrama 4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arza\Desktop\diagrama 4m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2965" cy="1987550"/>
                    </a:xfrm>
                    <a:prstGeom prst="rect">
                      <a:avLst/>
                    </a:prstGeom>
                    <a:noFill/>
                    <a:ln>
                      <a:noFill/>
                    </a:ln>
                  </pic:spPr>
                </pic:pic>
              </a:graphicData>
            </a:graphic>
          </wp:inline>
        </w:drawing>
      </w:r>
    </w:p>
    <w:p w:rsidR="000E4C6B" w:rsidRDefault="000E4C6B" w:rsidP="0006337F"/>
    <w:p w:rsidR="000E4C6B" w:rsidRDefault="000E4C6B" w:rsidP="0006337F">
      <w:r>
        <w:t xml:space="preserve">Para cada vista se presentan los diagramas y se detalla lo necesario para comprender la arquitectura. </w:t>
      </w:r>
      <w:r w:rsidR="00532788">
        <w:t xml:space="preserve">No se </w:t>
      </w:r>
      <w:r w:rsidR="0027620B">
        <w:t>exhibe</w:t>
      </w:r>
      <w:r w:rsidR="00532788">
        <w:t xml:space="preserve"> la </w:t>
      </w:r>
      <w:r>
        <w:t>vista de procesos</w:t>
      </w:r>
      <w:r w:rsidR="00532788">
        <w:t xml:space="preserve"> debido a que no hay procesos concurrentes</w:t>
      </w:r>
      <w:r w:rsidR="006E02D4">
        <w:t xml:space="preserve"> y de sincronización</w:t>
      </w:r>
      <w:r w:rsidR="00532788">
        <w:t xml:space="preserve"> a explicar, y para la</w:t>
      </w:r>
      <w:r>
        <w:t xml:space="preserve"> vista lógica</w:t>
      </w:r>
      <w:r w:rsidR="00532788">
        <w:t xml:space="preserve"> no se </w:t>
      </w:r>
      <w:r w:rsidR="00C9600D">
        <w:t>realiza un detalle excesivo dado</w:t>
      </w:r>
      <w:r>
        <w:t xml:space="preserve"> la magnitud del sistema y el enfoque del documento. </w:t>
      </w:r>
    </w:p>
    <w:p w:rsidR="000E4C6B" w:rsidRDefault="000E4C6B">
      <w:pPr>
        <w:jc w:val="left"/>
        <w:rPr>
          <w:rFonts w:ascii="Cambria" w:hAnsi="Cambria"/>
          <w:b/>
          <w:bCs/>
          <w:kern w:val="32"/>
          <w:sz w:val="32"/>
          <w:szCs w:val="32"/>
        </w:rPr>
      </w:pPr>
      <w:r>
        <w:rPr>
          <w:rFonts w:ascii="Cambria" w:hAnsi="Cambria"/>
          <w:kern w:val="32"/>
          <w:sz w:val="32"/>
          <w:szCs w:val="32"/>
        </w:rPr>
        <w:br w:type="page"/>
      </w:r>
    </w:p>
    <w:p w:rsidR="0006337F" w:rsidRPr="00FA1378" w:rsidRDefault="0006337F" w:rsidP="00771843">
      <w:pPr>
        <w:pStyle w:val="Ttulo1"/>
        <w:keepLines w:val="0"/>
        <w:numPr>
          <w:ilvl w:val="0"/>
          <w:numId w:val="2"/>
        </w:numPr>
        <w:spacing w:before="240" w:after="60"/>
        <w:jc w:val="left"/>
        <w:rPr>
          <w:rFonts w:ascii="Arial" w:eastAsia="Times New Roman" w:hAnsi="Arial" w:cs="Arial"/>
          <w:color w:val="auto"/>
          <w:kern w:val="32"/>
          <w:sz w:val="32"/>
          <w:szCs w:val="32"/>
        </w:rPr>
      </w:pPr>
      <w:bookmarkStart w:id="4" w:name="_Toc462674896"/>
      <w:r w:rsidRPr="00FA1378">
        <w:rPr>
          <w:rFonts w:ascii="Arial" w:eastAsia="Times New Roman" w:hAnsi="Arial" w:cs="Arial"/>
          <w:color w:val="auto"/>
          <w:kern w:val="32"/>
          <w:sz w:val="32"/>
          <w:szCs w:val="32"/>
        </w:rPr>
        <w:t>Objetivos</w:t>
      </w:r>
      <w:bookmarkEnd w:id="4"/>
    </w:p>
    <w:p w:rsidR="0006337F" w:rsidRDefault="0006337F">
      <w:pPr>
        <w:jc w:val="left"/>
      </w:pPr>
      <w:r>
        <w:t xml:space="preserve">El objetivo de este documento es ayudar a comprender la arquitectura del aplicativo de inscripciones, para eso se describen sus características de software y hardware. </w:t>
      </w:r>
      <w:r w:rsidR="003B188F">
        <w:t>Se utilizan diferentes vistas para presentar diversos aspectos importantes del sistema de forma tal que se reflejan diversas decisiones tomadas en el diseño del mismo.</w:t>
      </w:r>
    </w:p>
    <w:p w:rsidR="0006337F" w:rsidRDefault="0006337F">
      <w:pPr>
        <w:jc w:val="left"/>
      </w:pPr>
    </w:p>
    <w:p w:rsidR="000E4C6B" w:rsidRDefault="000E4C6B">
      <w:pPr>
        <w:jc w:val="left"/>
        <w:rPr>
          <w:rFonts w:ascii="Cambria" w:hAnsi="Cambria"/>
          <w:b/>
          <w:bCs/>
          <w:kern w:val="32"/>
          <w:sz w:val="32"/>
          <w:szCs w:val="32"/>
        </w:rPr>
      </w:pPr>
      <w:r>
        <w:rPr>
          <w:rFonts w:ascii="Cambria" w:hAnsi="Cambria"/>
          <w:kern w:val="32"/>
          <w:sz w:val="32"/>
          <w:szCs w:val="32"/>
        </w:rPr>
        <w:br w:type="page"/>
      </w:r>
    </w:p>
    <w:p w:rsidR="00A72082" w:rsidRPr="00386A39" w:rsidRDefault="00A72082" w:rsidP="00A72082">
      <w:pPr>
        <w:pStyle w:val="Ttulo1"/>
        <w:keepLines w:val="0"/>
        <w:numPr>
          <w:ilvl w:val="0"/>
          <w:numId w:val="2"/>
        </w:numPr>
        <w:spacing w:before="240" w:after="60"/>
        <w:jc w:val="left"/>
        <w:rPr>
          <w:rFonts w:ascii="Arial" w:eastAsia="Times New Roman" w:hAnsi="Arial" w:cs="Arial"/>
          <w:color w:val="auto"/>
          <w:kern w:val="32"/>
          <w:sz w:val="32"/>
          <w:szCs w:val="32"/>
        </w:rPr>
      </w:pPr>
      <w:bookmarkStart w:id="5" w:name="_Toc462674897"/>
      <w:r w:rsidRPr="00386A39">
        <w:rPr>
          <w:rFonts w:ascii="Arial" w:eastAsia="Times New Roman" w:hAnsi="Arial" w:cs="Arial"/>
          <w:color w:val="auto"/>
          <w:kern w:val="32"/>
          <w:sz w:val="32"/>
          <w:szCs w:val="32"/>
        </w:rPr>
        <w:t>Escenarios</w:t>
      </w:r>
      <w:bookmarkEnd w:id="5"/>
    </w:p>
    <w:p w:rsidR="00A72082" w:rsidRPr="00386A39" w:rsidRDefault="000F1F30" w:rsidP="00A72082">
      <w:pPr>
        <w:rPr>
          <w:rFonts w:cs="Arial"/>
        </w:rPr>
      </w:pPr>
      <w:r w:rsidRPr="00386A39">
        <w:rPr>
          <w:rFonts w:cs="Arial"/>
        </w:rPr>
        <w:t>L</w:t>
      </w:r>
      <w:r w:rsidRPr="00386A39">
        <w:rPr>
          <w:rFonts w:cs="Arial"/>
          <w:lang w:val="es-CO"/>
        </w:rPr>
        <w:t>os escenarios son una abstracción de los requerimientos más importantes. Para describir esta vista, se utilizó un diagrama de casos de uso.</w:t>
      </w:r>
    </w:p>
    <w:p w:rsidR="00A72082" w:rsidRPr="00386A39" w:rsidRDefault="00A72082" w:rsidP="00A72082">
      <w:pPr>
        <w:pStyle w:val="Ttulo2"/>
        <w:rPr>
          <w:rFonts w:ascii="Arial" w:hAnsi="Arial"/>
        </w:rPr>
      </w:pPr>
      <w:bookmarkStart w:id="6" w:name="_Toc320111866"/>
      <w:bookmarkStart w:id="7" w:name="_Toc371089674"/>
      <w:bookmarkStart w:id="8" w:name="_Toc371091428"/>
      <w:bookmarkStart w:id="9" w:name="_Toc462674898"/>
      <w:r w:rsidRPr="00386A39">
        <w:rPr>
          <w:rFonts w:ascii="Arial" w:hAnsi="Arial"/>
        </w:rPr>
        <w:t>Casos de Uso</w:t>
      </w:r>
      <w:bookmarkEnd w:id="6"/>
      <w:bookmarkEnd w:id="7"/>
      <w:bookmarkEnd w:id="8"/>
      <w:bookmarkEnd w:id="9"/>
    </w:p>
    <w:p w:rsidR="00A72082" w:rsidRPr="00386A39" w:rsidRDefault="00A72082" w:rsidP="00A72082">
      <w:pPr>
        <w:pStyle w:val="Ttulo3"/>
        <w:rPr>
          <w:rFonts w:ascii="Arial" w:hAnsi="Arial"/>
        </w:rPr>
      </w:pPr>
      <w:bookmarkStart w:id="10" w:name="_Toc75439296"/>
      <w:bookmarkStart w:id="11" w:name="_Toc320111867"/>
      <w:bookmarkStart w:id="12" w:name="_Toc371089675"/>
      <w:bookmarkStart w:id="13" w:name="_Toc371091429"/>
      <w:bookmarkStart w:id="14" w:name="_Toc462674899"/>
      <w:r w:rsidRPr="00386A39">
        <w:rPr>
          <w:rFonts w:ascii="Arial" w:hAnsi="Arial"/>
        </w:rPr>
        <w:t>Actores</w:t>
      </w:r>
      <w:bookmarkEnd w:id="10"/>
      <w:bookmarkEnd w:id="11"/>
      <w:bookmarkEnd w:id="12"/>
      <w:bookmarkEnd w:id="13"/>
      <w:bookmarkEnd w:id="14"/>
    </w:p>
    <w:p w:rsidR="00A72082" w:rsidRDefault="00A72082" w:rsidP="003D529B">
      <w:pPr>
        <w:pStyle w:val="Prrafodelista"/>
        <w:numPr>
          <w:ilvl w:val="0"/>
          <w:numId w:val="4"/>
        </w:numPr>
        <w:ind w:left="708"/>
        <w:rPr>
          <w:rFonts w:cs="Arial"/>
        </w:rPr>
      </w:pPr>
      <w:bookmarkStart w:id="15" w:name="_Toc75439297"/>
      <w:r w:rsidRPr="005818F0">
        <w:rPr>
          <w:rFonts w:cs="Arial"/>
        </w:rPr>
        <w:t xml:space="preserve">Usuario </w:t>
      </w:r>
      <w:bookmarkEnd w:id="15"/>
      <w:r w:rsidRPr="005818F0">
        <w:rPr>
          <w:rFonts w:cs="Arial"/>
        </w:rPr>
        <w:t>Anónimo: persona que ingresa al sistema sin autenticación, puede inscribirse a un evento y/o solicitar el certificado de asistencia.</w:t>
      </w:r>
      <w:bookmarkStart w:id="16" w:name="_Toc75439298"/>
    </w:p>
    <w:p w:rsidR="005818F0" w:rsidRPr="005818F0" w:rsidRDefault="005818F0" w:rsidP="005818F0">
      <w:pPr>
        <w:pStyle w:val="Prrafodelista"/>
        <w:ind w:left="708"/>
        <w:rPr>
          <w:rFonts w:cs="Arial"/>
        </w:rPr>
      </w:pPr>
    </w:p>
    <w:p w:rsidR="00A16DB4" w:rsidRDefault="00F757D7" w:rsidP="00A72082">
      <w:pPr>
        <w:pStyle w:val="Prrafodelista"/>
        <w:numPr>
          <w:ilvl w:val="0"/>
          <w:numId w:val="4"/>
        </w:numPr>
        <w:ind w:left="708"/>
        <w:rPr>
          <w:rFonts w:cs="Arial"/>
        </w:rPr>
      </w:pPr>
      <w:r>
        <w:rPr>
          <w:rFonts w:cs="Arial"/>
        </w:rPr>
        <w:t xml:space="preserve">Usuario </w:t>
      </w:r>
      <w:r w:rsidR="00A16DB4">
        <w:rPr>
          <w:rFonts w:cs="Arial"/>
        </w:rPr>
        <w:t>Básico:</w:t>
      </w:r>
      <w:r w:rsidR="00A16DB4" w:rsidRPr="005818F0">
        <w:rPr>
          <w:rFonts w:cs="Arial"/>
        </w:rPr>
        <w:t xml:space="preserve"> </w:t>
      </w:r>
      <w:r w:rsidR="00A16DB4" w:rsidRPr="00386A39">
        <w:rPr>
          <w:rFonts w:cs="Arial"/>
        </w:rPr>
        <w:t>persona que se autentica en el sistema</w:t>
      </w:r>
      <w:r w:rsidR="00A16DB4">
        <w:rPr>
          <w:rFonts w:cs="Arial"/>
        </w:rPr>
        <w:t>,</w:t>
      </w:r>
      <w:r w:rsidR="00A16DB4" w:rsidRPr="00386A39">
        <w:rPr>
          <w:rFonts w:cs="Arial"/>
        </w:rPr>
        <w:t xml:space="preserve"> </w:t>
      </w:r>
      <w:r w:rsidR="00A16DB4" w:rsidRPr="005818F0">
        <w:rPr>
          <w:rFonts w:cs="Arial"/>
        </w:rPr>
        <w:t>tienen asignado un conjunto de áreas a las cuales pertenece (puede ser una sola área).</w:t>
      </w:r>
      <w:r w:rsidR="00A16DB4" w:rsidRPr="005818F0">
        <w:rPr>
          <w:rFonts w:cs="Arial"/>
        </w:rPr>
        <w:t xml:space="preserve"> </w:t>
      </w:r>
      <w:r w:rsidR="00A16DB4" w:rsidRPr="005818F0">
        <w:rPr>
          <w:rFonts w:cs="Arial"/>
        </w:rPr>
        <w:t xml:space="preserve">Pueden </w:t>
      </w:r>
      <w:r w:rsidR="00A16DB4" w:rsidRPr="005818F0">
        <w:rPr>
          <w:rFonts w:cs="Arial"/>
        </w:rPr>
        <w:t>gestionar los</w:t>
      </w:r>
      <w:r w:rsidR="00A16DB4" w:rsidRPr="005818F0">
        <w:rPr>
          <w:rFonts w:cs="Arial"/>
        </w:rPr>
        <w:t xml:space="preserve"> eventos y</w:t>
      </w:r>
      <w:r w:rsidR="006A1A1B" w:rsidRPr="005818F0">
        <w:rPr>
          <w:rFonts w:cs="Arial"/>
        </w:rPr>
        <w:t xml:space="preserve"> certificados de asistencia</w:t>
      </w:r>
      <w:r w:rsidR="00A16DB4" w:rsidRPr="005818F0">
        <w:rPr>
          <w:rFonts w:cs="Arial"/>
        </w:rPr>
        <w:t xml:space="preserve"> vinculad</w:t>
      </w:r>
      <w:r w:rsidR="006A1A1B" w:rsidRPr="005818F0">
        <w:rPr>
          <w:rFonts w:cs="Arial"/>
        </w:rPr>
        <w:t>o</w:t>
      </w:r>
      <w:r w:rsidR="00A16DB4" w:rsidRPr="005818F0">
        <w:rPr>
          <w:rFonts w:cs="Arial"/>
        </w:rPr>
        <w:t>s únicamente a los eventos de sus áreas.</w:t>
      </w:r>
    </w:p>
    <w:p w:rsidR="00A16DB4" w:rsidRPr="00A16DB4" w:rsidRDefault="00A16DB4" w:rsidP="005818F0">
      <w:pPr>
        <w:pStyle w:val="Prrafodelista"/>
        <w:ind w:left="708"/>
        <w:rPr>
          <w:rFonts w:cs="Arial"/>
        </w:rPr>
      </w:pPr>
    </w:p>
    <w:p w:rsidR="005818F0" w:rsidRDefault="00F757D7" w:rsidP="0001510D">
      <w:pPr>
        <w:pStyle w:val="Prrafodelista"/>
        <w:numPr>
          <w:ilvl w:val="0"/>
          <w:numId w:val="4"/>
        </w:numPr>
        <w:ind w:left="708"/>
        <w:rPr>
          <w:rFonts w:cs="Arial"/>
        </w:rPr>
      </w:pPr>
      <w:r>
        <w:rPr>
          <w:rFonts w:cs="Arial"/>
        </w:rPr>
        <w:t xml:space="preserve">Usuario </w:t>
      </w:r>
      <w:r w:rsidR="00A16DB4" w:rsidRPr="005818F0">
        <w:rPr>
          <w:rFonts w:cs="Arial"/>
        </w:rPr>
        <w:t xml:space="preserve">Avanzado: </w:t>
      </w:r>
      <w:r w:rsidR="00A16DB4" w:rsidRPr="005818F0">
        <w:rPr>
          <w:rFonts w:cs="Arial"/>
        </w:rPr>
        <w:t>persona que se autentica en el sistema</w:t>
      </w:r>
      <w:r w:rsidR="006A1A1B" w:rsidRPr="005818F0">
        <w:rPr>
          <w:rFonts w:cs="Arial"/>
        </w:rPr>
        <w:t>.</w:t>
      </w:r>
      <w:r w:rsidR="00A16DB4" w:rsidRPr="005818F0">
        <w:rPr>
          <w:rFonts w:cs="Arial"/>
        </w:rPr>
        <w:t xml:space="preserve"> </w:t>
      </w:r>
      <w:r w:rsidR="006A1A1B" w:rsidRPr="005818F0">
        <w:rPr>
          <w:rFonts w:cs="Arial"/>
        </w:rPr>
        <w:t>A</w:t>
      </w:r>
      <w:r w:rsidR="00A16DB4" w:rsidRPr="005818F0">
        <w:rPr>
          <w:rFonts w:cs="Arial"/>
        </w:rPr>
        <w:t xml:space="preserve">demás de las funcionalidades del </w:t>
      </w:r>
      <w:r w:rsidR="005818F0" w:rsidRPr="005818F0">
        <w:rPr>
          <w:rFonts w:cs="Arial"/>
        </w:rPr>
        <w:t>perfil</w:t>
      </w:r>
      <w:r w:rsidR="00A16DB4" w:rsidRPr="005818F0">
        <w:rPr>
          <w:rFonts w:cs="Arial"/>
        </w:rPr>
        <w:t xml:space="preserve"> básico, puede crear usuarios básicos y avanzados para las áreas a las cuales pertenece. </w:t>
      </w:r>
    </w:p>
    <w:p w:rsidR="005818F0" w:rsidRPr="005818F0" w:rsidRDefault="005818F0" w:rsidP="005818F0">
      <w:pPr>
        <w:pStyle w:val="Prrafodelista"/>
        <w:ind w:left="708"/>
        <w:rPr>
          <w:rFonts w:cs="Arial"/>
        </w:rPr>
      </w:pPr>
    </w:p>
    <w:p w:rsidR="00A72082" w:rsidRPr="00386A39" w:rsidRDefault="00F757D7" w:rsidP="00A72082">
      <w:pPr>
        <w:pStyle w:val="Prrafodelista"/>
        <w:numPr>
          <w:ilvl w:val="0"/>
          <w:numId w:val="4"/>
        </w:numPr>
        <w:ind w:left="708"/>
        <w:rPr>
          <w:rFonts w:cs="Arial"/>
        </w:rPr>
      </w:pPr>
      <w:r>
        <w:rPr>
          <w:rFonts w:cs="Arial"/>
        </w:rPr>
        <w:t xml:space="preserve">Usuario </w:t>
      </w:r>
      <w:r w:rsidR="00A72082" w:rsidRPr="00386A39">
        <w:rPr>
          <w:rFonts w:cs="Arial"/>
        </w:rPr>
        <w:t>Administrador:</w:t>
      </w:r>
      <w:r w:rsidR="008D0AF7">
        <w:rPr>
          <w:rFonts w:cs="Arial"/>
        </w:rPr>
        <w:t xml:space="preserve"> </w:t>
      </w:r>
      <w:r w:rsidR="00A72082" w:rsidRPr="00386A39">
        <w:rPr>
          <w:rFonts w:cs="Arial"/>
        </w:rPr>
        <w:t xml:space="preserve">persona que se autentica en el sistema y </w:t>
      </w:r>
      <w:r w:rsidR="00584E17">
        <w:t xml:space="preserve">puede ejecutar todas las funcionalidades </w:t>
      </w:r>
      <w:r w:rsidR="00584E17">
        <w:t>disponibles</w:t>
      </w:r>
      <w:r w:rsidR="00584E17">
        <w:t>. Puede crear áreas y usuarios de los tres perfiles</w:t>
      </w:r>
      <w:r w:rsidR="00584E17">
        <w:t xml:space="preserve"> (básico, avanzado y administrador)</w:t>
      </w:r>
      <w:r w:rsidR="00584E17">
        <w:t xml:space="preserve">. Este </w:t>
      </w:r>
      <w:r w:rsidR="00584E17">
        <w:t>actor</w:t>
      </w:r>
      <w:r w:rsidR="00584E17">
        <w:t xml:space="preserve"> visualiza la información de todos los eventos e inscriptos del sistema, no restringe por área dado que este perfil es global y no está asociado a áreas específicas</w:t>
      </w:r>
      <w:r w:rsidR="00A72082" w:rsidRPr="00386A39">
        <w:rPr>
          <w:rFonts w:cs="Arial"/>
        </w:rPr>
        <w:t xml:space="preserve"> </w:t>
      </w:r>
      <w:bookmarkEnd w:id="16"/>
    </w:p>
    <w:p w:rsidR="002178E1" w:rsidRDefault="002178E1">
      <w:pPr>
        <w:jc w:val="left"/>
        <w:rPr>
          <w:rFonts w:cs="Arial"/>
          <w:b/>
          <w:bCs/>
          <w:sz w:val="24"/>
          <w:szCs w:val="26"/>
        </w:rPr>
      </w:pPr>
      <w:bookmarkStart w:id="17" w:name="_Toc320111868"/>
      <w:bookmarkStart w:id="18" w:name="_Toc371089676"/>
      <w:bookmarkStart w:id="19" w:name="_Toc371091430"/>
      <w:r>
        <w:br w:type="page"/>
      </w:r>
    </w:p>
    <w:p w:rsidR="00A72082" w:rsidRPr="00386A39" w:rsidRDefault="00A72082" w:rsidP="00A72082">
      <w:pPr>
        <w:pStyle w:val="Ttulo3"/>
        <w:rPr>
          <w:rFonts w:ascii="Arial" w:hAnsi="Arial"/>
        </w:rPr>
      </w:pPr>
      <w:bookmarkStart w:id="20" w:name="_Toc462674900"/>
      <w:r w:rsidRPr="00386A39">
        <w:rPr>
          <w:rFonts w:ascii="Arial" w:hAnsi="Arial"/>
        </w:rPr>
        <w:t>Diagrama</w:t>
      </w:r>
      <w:bookmarkEnd w:id="17"/>
      <w:r w:rsidR="002D5397" w:rsidRPr="00386A39">
        <w:rPr>
          <w:rFonts w:ascii="Arial" w:hAnsi="Arial"/>
        </w:rPr>
        <w:t>s</w:t>
      </w:r>
      <w:bookmarkEnd w:id="18"/>
      <w:bookmarkEnd w:id="19"/>
      <w:bookmarkEnd w:id="20"/>
    </w:p>
    <w:p w:rsidR="002D5397" w:rsidRPr="00386A39" w:rsidRDefault="002D5397" w:rsidP="002D5397">
      <w:pPr>
        <w:rPr>
          <w:rFonts w:cs="Arial"/>
        </w:rPr>
      </w:pPr>
      <w:r w:rsidRPr="00386A39">
        <w:rPr>
          <w:rFonts w:cs="Arial"/>
        </w:rPr>
        <w:t>Se presentan casos de usos más importantes agrupándolos en tres diagramas:</w:t>
      </w:r>
    </w:p>
    <w:p w:rsidR="00A72082" w:rsidRPr="00234544" w:rsidRDefault="002178E1" w:rsidP="00A72082">
      <w:pPr>
        <w:ind w:firstLine="708"/>
      </w:pPr>
      <w:r>
        <w:rPr>
          <w:noProof/>
          <w:lang w:val="es-UY" w:eastAsia="es-UY"/>
        </w:rPr>
        <w:drawing>
          <wp:inline distT="0" distB="0" distL="0" distR="0">
            <wp:extent cx="5400245" cy="58039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590" cy="5815019"/>
                    </a:xfrm>
                    <a:prstGeom prst="rect">
                      <a:avLst/>
                    </a:prstGeom>
                    <a:noFill/>
                    <a:ln>
                      <a:noFill/>
                    </a:ln>
                  </pic:spPr>
                </pic:pic>
              </a:graphicData>
            </a:graphic>
          </wp:inline>
        </w:drawing>
      </w:r>
    </w:p>
    <w:p w:rsidR="00A72082" w:rsidRDefault="00A72082" w:rsidP="005B1F77">
      <w:pPr>
        <w:ind w:left="1416"/>
      </w:pPr>
      <w:r>
        <w:br w:type="page"/>
      </w:r>
      <w:r w:rsidR="005B1F77">
        <w:rPr>
          <w:noProof/>
          <w:lang w:val="es-UY" w:eastAsia="es-UY"/>
        </w:rPr>
        <w:drawing>
          <wp:inline distT="0" distB="0" distL="0" distR="0">
            <wp:extent cx="4748930" cy="627949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416" cy="6297323"/>
                    </a:xfrm>
                    <a:prstGeom prst="rect">
                      <a:avLst/>
                    </a:prstGeom>
                    <a:noFill/>
                    <a:ln>
                      <a:noFill/>
                    </a:ln>
                  </pic:spPr>
                </pic:pic>
              </a:graphicData>
            </a:graphic>
          </wp:inline>
        </w:drawing>
      </w:r>
    </w:p>
    <w:p w:rsidR="00A72082" w:rsidRDefault="00A72082" w:rsidP="00A72082"/>
    <w:p w:rsidR="00A72082" w:rsidRDefault="00500E3A" w:rsidP="00500E3A">
      <w:pPr>
        <w:ind w:left="708"/>
      </w:pPr>
      <w:r>
        <w:rPr>
          <w:noProof/>
          <w:lang w:val="es-UY" w:eastAsia="es-UY"/>
        </w:rPr>
        <w:drawing>
          <wp:inline distT="0" distB="0" distL="0" distR="0">
            <wp:extent cx="5441679" cy="41211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6401" cy="4124726"/>
                    </a:xfrm>
                    <a:prstGeom prst="rect">
                      <a:avLst/>
                    </a:prstGeom>
                    <a:noFill/>
                    <a:ln>
                      <a:noFill/>
                    </a:ln>
                  </pic:spPr>
                </pic:pic>
              </a:graphicData>
            </a:graphic>
          </wp:inline>
        </w:drawing>
      </w:r>
    </w:p>
    <w:p w:rsidR="00ED789D" w:rsidRDefault="00ED789D" w:rsidP="00A72082">
      <w:pPr>
        <w:pStyle w:val="Ttulo3"/>
      </w:pPr>
      <w:bookmarkStart w:id="21" w:name="_Toc320111869"/>
    </w:p>
    <w:p w:rsidR="00ED789D" w:rsidRPr="00486A73" w:rsidRDefault="00ED789D" w:rsidP="00A72082">
      <w:pPr>
        <w:pStyle w:val="Ttulo3"/>
        <w:rPr>
          <w:rFonts w:ascii="Arial" w:hAnsi="Arial"/>
        </w:rPr>
      </w:pPr>
      <w:bookmarkStart w:id="22" w:name="_Toc371089677"/>
      <w:bookmarkStart w:id="23" w:name="_Toc371091431"/>
      <w:bookmarkStart w:id="24" w:name="_Toc462674901"/>
      <w:r w:rsidRPr="00486A73">
        <w:rPr>
          <w:rFonts w:ascii="Arial" w:hAnsi="Arial"/>
        </w:rPr>
        <w:t>Especificación Casos de Uso</w:t>
      </w:r>
      <w:bookmarkEnd w:id="22"/>
      <w:bookmarkEnd w:id="23"/>
      <w:bookmarkEnd w:id="24"/>
    </w:p>
    <w:p w:rsidR="00ED789D" w:rsidRPr="00486A73" w:rsidRDefault="00ED789D" w:rsidP="00ED789D">
      <w:pPr>
        <w:rPr>
          <w:rFonts w:cs="Arial"/>
        </w:rPr>
      </w:pPr>
      <w:r w:rsidRPr="00486A73">
        <w:rPr>
          <w:rFonts w:cs="Arial"/>
        </w:rPr>
        <w:t>A continuación se genera una breve descripción de alguno</w:t>
      </w:r>
      <w:r w:rsidR="0010114C" w:rsidRPr="00486A73">
        <w:rPr>
          <w:rFonts w:cs="Arial"/>
        </w:rPr>
        <w:t>s</w:t>
      </w:r>
      <w:r w:rsidRPr="00486A73">
        <w:rPr>
          <w:rFonts w:cs="Arial"/>
        </w:rPr>
        <w:t xml:space="preserve"> de los casos de usos </w:t>
      </w:r>
      <w:r w:rsidR="00CF3768" w:rsidRPr="00486A73">
        <w:rPr>
          <w:rFonts w:cs="Arial"/>
        </w:rPr>
        <w:t xml:space="preserve">más </w:t>
      </w:r>
      <w:r w:rsidRPr="00486A73">
        <w:rPr>
          <w:rFonts w:cs="Arial"/>
        </w:rPr>
        <w:t>relevantes.</w:t>
      </w:r>
    </w:p>
    <w:p w:rsidR="00A72082" w:rsidRPr="00486A73" w:rsidRDefault="00A72082" w:rsidP="00A72082">
      <w:pPr>
        <w:pStyle w:val="Ttulo3"/>
        <w:rPr>
          <w:rFonts w:ascii="Arial" w:hAnsi="Arial"/>
        </w:rPr>
      </w:pPr>
      <w:bookmarkStart w:id="25" w:name="_Toc371089678"/>
      <w:bookmarkStart w:id="26" w:name="_Toc371091432"/>
      <w:bookmarkStart w:id="27" w:name="_Toc462674902"/>
      <w:r w:rsidRPr="00486A73">
        <w:rPr>
          <w:rFonts w:ascii="Arial" w:hAnsi="Arial"/>
        </w:rPr>
        <w:t xml:space="preserve">Alta </w:t>
      </w:r>
      <w:bookmarkEnd w:id="21"/>
      <w:bookmarkEnd w:id="25"/>
      <w:bookmarkEnd w:id="26"/>
      <w:r w:rsidR="00957F14">
        <w:rPr>
          <w:rFonts w:ascii="Arial" w:hAnsi="Arial"/>
        </w:rPr>
        <w:t>Evento</w:t>
      </w:r>
      <w:bookmarkEnd w:id="27"/>
    </w:p>
    <w:p w:rsidR="00A72082" w:rsidRPr="00486A73" w:rsidRDefault="00A72082" w:rsidP="00A72082">
      <w:pPr>
        <w:pStyle w:val="Titulo5"/>
        <w:rPr>
          <w:rFonts w:cs="Arial"/>
          <w:b w:val="0"/>
          <w:bCs/>
          <w:color w:val="000000"/>
          <w:szCs w:val="24"/>
        </w:rPr>
      </w:pPr>
      <w:r w:rsidRPr="00486A73">
        <w:rPr>
          <w:rFonts w:cs="Arial"/>
          <w:b w:val="0"/>
          <w:bCs/>
          <w:color w:val="000000"/>
          <w:szCs w:val="24"/>
        </w:rPr>
        <w:t xml:space="preserve">El </w:t>
      </w:r>
      <w:r w:rsidR="003D3BD6">
        <w:rPr>
          <w:rFonts w:cs="Arial"/>
          <w:b w:val="0"/>
          <w:bCs/>
          <w:color w:val="000000"/>
          <w:szCs w:val="24"/>
        </w:rPr>
        <w:t xml:space="preserve">usuario </w:t>
      </w:r>
      <w:proofErr w:type="spellStart"/>
      <w:r w:rsidRPr="00486A73">
        <w:rPr>
          <w:rFonts w:cs="Arial"/>
          <w:b w:val="0"/>
          <w:bCs/>
          <w:color w:val="000000"/>
          <w:szCs w:val="24"/>
        </w:rPr>
        <w:t>Administrador</w:t>
      </w:r>
      <w:r w:rsidR="003D3BD6">
        <w:rPr>
          <w:rFonts w:cs="Arial"/>
          <w:b w:val="0"/>
          <w:bCs/>
          <w:color w:val="000000"/>
          <w:szCs w:val="24"/>
        </w:rPr>
        <w:t>|Avanzado|Básico</w:t>
      </w:r>
      <w:proofErr w:type="spellEnd"/>
      <w:r w:rsidR="003D3BD6">
        <w:rPr>
          <w:rFonts w:cs="Arial"/>
          <w:b w:val="0"/>
          <w:bCs/>
          <w:color w:val="000000"/>
          <w:szCs w:val="24"/>
        </w:rPr>
        <w:t xml:space="preserve"> </w:t>
      </w:r>
      <w:proofErr w:type="spellStart"/>
      <w:r w:rsidR="003D3BD6">
        <w:rPr>
          <w:rFonts w:cs="Arial"/>
          <w:b w:val="0"/>
          <w:bCs/>
          <w:color w:val="000000"/>
          <w:szCs w:val="24"/>
        </w:rPr>
        <w:t>logueado</w:t>
      </w:r>
      <w:proofErr w:type="spellEnd"/>
      <w:r w:rsidR="003D3BD6">
        <w:rPr>
          <w:rFonts w:cs="Arial"/>
          <w:b w:val="0"/>
          <w:bCs/>
          <w:color w:val="000000"/>
          <w:szCs w:val="24"/>
        </w:rPr>
        <w:t xml:space="preserve"> podrá dar de alta un evento</w:t>
      </w:r>
      <w:r w:rsidR="00F3756A">
        <w:rPr>
          <w:rFonts w:cs="Arial"/>
          <w:b w:val="0"/>
          <w:bCs/>
          <w:color w:val="000000"/>
          <w:szCs w:val="24"/>
        </w:rPr>
        <w:t xml:space="preserve">, generando todos los datos del mismo </w:t>
      </w:r>
      <w:r w:rsidRPr="00486A73">
        <w:rPr>
          <w:rFonts w:cs="Arial"/>
          <w:b w:val="0"/>
          <w:bCs/>
          <w:color w:val="000000"/>
          <w:szCs w:val="24"/>
        </w:rPr>
        <w:t>así como el formulario de inscripción correspondiente.</w:t>
      </w:r>
    </w:p>
    <w:p w:rsidR="00A72082" w:rsidRPr="00486A73" w:rsidRDefault="00A72082" w:rsidP="00A72082">
      <w:pPr>
        <w:pStyle w:val="Titulo5"/>
        <w:rPr>
          <w:rFonts w:cs="Arial"/>
          <w:b w:val="0"/>
          <w:bCs/>
          <w:color w:val="000000"/>
          <w:szCs w:val="24"/>
        </w:rPr>
      </w:pPr>
    </w:p>
    <w:p w:rsidR="00A72082" w:rsidRPr="00486A73" w:rsidRDefault="00A72082" w:rsidP="00A72082">
      <w:pPr>
        <w:pStyle w:val="Titulo5"/>
        <w:rPr>
          <w:rFonts w:cs="Arial"/>
          <w:b w:val="0"/>
          <w:bCs/>
          <w:color w:val="000000"/>
          <w:szCs w:val="24"/>
        </w:rPr>
      </w:pPr>
      <w:r w:rsidRPr="00486A73">
        <w:rPr>
          <w:rFonts w:cs="Arial"/>
          <w:b w:val="0"/>
          <w:bCs/>
          <w:color w:val="000000"/>
          <w:szCs w:val="24"/>
        </w:rPr>
        <w:t xml:space="preserve">Primero el </w:t>
      </w:r>
      <w:r w:rsidR="0036438F">
        <w:rPr>
          <w:rFonts w:cs="Arial"/>
          <w:b w:val="0"/>
          <w:bCs/>
          <w:color w:val="000000"/>
          <w:szCs w:val="24"/>
        </w:rPr>
        <w:t>usuario</w:t>
      </w:r>
      <w:r w:rsidRPr="00486A73">
        <w:rPr>
          <w:rFonts w:cs="Arial"/>
          <w:b w:val="0"/>
          <w:bCs/>
          <w:color w:val="000000"/>
          <w:szCs w:val="24"/>
        </w:rPr>
        <w:t xml:space="preserve"> deberá completar los siguientes datos:</w:t>
      </w:r>
    </w:p>
    <w:p w:rsidR="00A72082" w:rsidRPr="00486A73" w:rsidRDefault="00A72082" w:rsidP="00A72082">
      <w:pPr>
        <w:pStyle w:val="Prrafodelista"/>
        <w:numPr>
          <w:ilvl w:val="0"/>
          <w:numId w:val="5"/>
        </w:numPr>
        <w:rPr>
          <w:rFonts w:cs="Arial"/>
        </w:rPr>
      </w:pPr>
      <w:r w:rsidRPr="00486A73">
        <w:rPr>
          <w:rFonts w:cs="Arial"/>
        </w:rPr>
        <w:t>Nombre</w:t>
      </w:r>
    </w:p>
    <w:p w:rsidR="00A72082" w:rsidRPr="00486A73" w:rsidRDefault="00A72082" w:rsidP="00A72082">
      <w:pPr>
        <w:pStyle w:val="Prrafodelista"/>
        <w:numPr>
          <w:ilvl w:val="0"/>
          <w:numId w:val="5"/>
        </w:numPr>
        <w:rPr>
          <w:rFonts w:cs="Arial"/>
        </w:rPr>
      </w:pPr>
      <w:r w:rsidRPr="00486A73">
        <w:rPr>
          <w:rFonts w:cs="Arial"/>
        </w:rPr>
        <w:t>Tipo (Evento Nacional</w:t>
      </w:r>
      <w:r w:rsidR="00ED789D" w:rsidRPr="00486A73">
        <w:rPr>
          <w:rFonts w:cs="Arial"/>
        </w:rPr>
        <w:t xml:space="preserve"> o Capacitación</w:t>
      </w:r>
      <w:r w:rsidRPr="00486A73">
        <w:rPr>
          <w:rFonts w:cs="Arial"/>
        </w:rPr>
        <w:t>, Evento Internacional)</w:t>
      </w:r>
    </w:p>
    <w:p w:rsidR="00A72082" w:rsidRPr="00486A73" w:rsidRDefault="00A72082" w:rsidP="00A72082">
      <w:pPr>
        <w:pStyle w:val="Prrafodelista"/>
        <w:numPr>
          <w:ilvl w:val="0"/>
          <w:numId w:val="5"/>
        </w:numPr>
        <w:rPr>
          <w:rFonts w:cs="Arial"/>
        </w:rPr>
      </w:pPr>
      <w:r w:rsidRPr="00486A73">
        <w:rPr>
          <w:rFonts w:cs="Arial"/>
        </w:rPr>
        <w:t>Fecha del evento</w:t>
      </w:r>
      <w:r w:rsidR="00CB058C" w:rsidRPr="00486A73">
        <w:rPr>
          <w:rFonts w:cs="Arial"/>
        </w:rPr>
        <w:t xml:space="preserve"> (seleccionar desde el calendario)</w:t>
      </w:r>
    </w:p>
    <w:p w:rsidR="00CB058C" w:rsidRPr="00486A73" w:rsidRDefault="00CB058C" w:rsidP="00A72082">
      <w:pPr>
        <w:pStyle w:val="Prrafodelista"/>
        <w:numPr>
          <w:ilvl w:val="0"/>
          <w:numId w:val="5"/>
        </w:numPr>
        <w:rPr>
          <w:rFonts w:cs="Arial"/>
        </w:rPr>
      </w:pPr>
      <w:r w:rsidRPr="00486A73">
        <w:rPr>
          <w:rFonts w:cs="Arial"/>
        </w:rPr>
        <w:t xml:space="preserve">Fecha del evento (texto a mostrar en el </w:t>
      </w:r>
      <w:proofErr w:type="spellStart"/>
      <w:r w:rsidRPr="00486A73">
        <w:rPr>
          <w:rFonts w:cs="Arial"/>
        </w:rPr>
        <w:t>front-end</w:t>
      </w:r>
      <w:proofErr w:type="spellEnd"/>
      <w:r w:rsidRPr="00486A73">
        <w:rPr>
          <w:rFonts w:cs="Arial"/>
        </w:rPr>
        <w:t>)</w:t>
      </w:r>
    </w:p>
    <w:p w:rsidR="00A72082" w:rsidRPr="00486A73" w:rsidRDefault="00A72082" w:rsidP="00A72082">
      <w:pPr>
        <w:pStyle w:val="Prrafodelista"/>
        <w:numPr>
          <w:ilvl w:val="0"/>
          <w:numId w:val="5"/>
        </w:numPr>
        <w:rPr>
          <w:rFonts w:cs="Arial"/>
        </w:rPr>
      </w:pPr>
      <w:r w:rsidRPr="00486A73">
        <w:rPr>
          <w:rFonts w:cs="Arial"/>
        </w:rPr>
        <w:t>Horario</w:t>
      </w:r>
      <w:r w:rsidR="00CB058C" w:rsidRPr="00486A73">
        <w:rPr>
          <w:rFonts w:cs="Arial"/>
        </w:rPr>
        <w:t xml:space="preserve"> </w:t>
      </w:r>
    </w:p>
    <w:p w:rsidR="00A72082" w:rsidRPr="00486A73" w:rsidRDefault="00A72082" w:rsidP="00A72082">
      <w:pPr>
        <w:pStyle w:val="Prrafodelista"/>
        <w:numPr>
          <w:ilvl w:val="0"/>
          <w:numId w:val="5"/>
        </w:numPr>
        <w:rPr>
          <w:rFonts w:cs="Arial"/>
        </w:rPr>
      </w:pPr>
      <w:r w:rsidRPr="00486A73">
        <w:rPr>
          <w:rFonts w:cs="Arial"/>
        </w:rPr>
        <w:t>Lugar</w:t>
      </w:r>
    </w:p>
    <w:p w:rsidR="00A72082" w:rsidRPr="00486A73" w:rsidRDefault="00A72082" w:rsidP="00A72082">
      <w:pPr>
        <w:pStyle w:val="Prrafodelista"/>
        <w:numPr>
          <w:ilvl w:val="0"/>
          <w:numId w:val="5"/>
        </w:numPr>
        <w:rPr>
          <w:rFonts w:cs="Arial"/>
        </w:rPr>
      </w:pPr>
      <w:r w:rsidRPr="00486A73">
        <w:rPr>
          <w:rFonts w:cs="Arial"/>
        </w:rPr>
        <w:t>Mail de contacto</w:t>
      </w:r>
    </w:p>
    <w:p w:rsidR="00A72082" w:rsidRPr="00486A73" w:rsidRDefault="00A72082" w:rsidP="00A72082">
      <w:pPr>
        <w:pStyle w:val="Prrafodelista"/>
        <w:numPr>
          <w:ilvl w:val="0"/>
          <w:numId w:val="5"/>
        </w:numPr>
        <w:rPr>
          <w:rFonts w:cs="Arial"/>
        </w:rPr>
      </w:pPr>
      <w:r w:rsidRPr="00486A73">
        <w:rPr>
          <w:rFonts w:cs="Arial"/>
        </w:rPr>
        <w:t xml:space="preserve">Programa (archivo </w:t>
      </w:r>
      <w:proofErr w:type="spellStart"/>
      <w:r w:rsidRPr="00486A73">
        <w:rPr>
          <w:rFonts w:cs="Arial"/>
        </w:rPr>
        <w:t>pdf</w:t>
      </w:r>
      <w:proofErr w:type="spellEnd"/>
      <w:r w:rsidR="00CB058C" w:rsidRPr="00486A73">
        <w:rPr>
          <w:rFonts w:cs="Arial"/>
        </w:rPr>
        <w:t xml:space="preserve"> o </w:t>
      </w:r>
      <w:proofErr w:type="spellStart"/>
      <w:r w:rsidR="00CB058C" w:rsidRPr="00486A73">
        <w:rPr>
          <w:rFonts w:cs="Arial"/>
        </w:rPr>
        <w:t>doc</w:t>
      </w:r>
      <w:proofErr w:type="spellEnd"/>
      <w:r w:rsidRPr="00486A73">
        <w:rPr>
          <w:rFonts w:cs="Arial"/>
        </w:rPr>
        <w:t>, 1024kb como máximo, es un campo opcional)</w:t>
      </w:r>
    </w:p>
    <w:p w:rsidR="00A72082" w:rsidRPr="00486A73" w:rsidRDefault="00A72082" w:rsidP="00A72082">
      <w:pPr>
        <w:pStyle w:val="Prrafodelista"/>
        <w:numPr>
          <w:ilvl w:val="0"/>
          <w:numId w:val="5"/>
        </w:numPr>
        <w:rPr>
          <w:rFonts w:cs="Arial"/>
        </w:rPr>
      </w:pPr>
      <w:r w:rsidRPr="00486A73">
        <w:rPr>
          <w:rFonts w:cs="Arial"/>
        </w:rPr>
        <w:t xml:space="preserve">Fecha </w:t>
      </w:r>
      <w:r w:rsidR="00CB058C" w:rsidRPr="00486A73">
        <w:rPr>
          <w:rFonts w:cs="Arial"/>
        </w:rPr>
        <w:t>de</w:t>
      </w:r>
      <w:r w:rsidRPr="00486A73">
        <w:rPr>
          <w:rFonts w:cs="Arial"/>
        </w:rPr>
        <w:t xml:space="preserve"> inicio inscripción</w:t>
      </w:r>
    </w:p>
    <w:p w:rsidR="00A72082" w:rsidRDefault="00A72082" w:rsidP="00A72082">
      <w:pPr>
        <w:pStyle w:val="Prrafodelista"/>
        <w:numPr>
          <w:ilvl w:val="0"/>
          <w:numId w:val="5"/>
        </w:numPr>
        <w:rPr>
          <w:rFonts w:cs="Arial"/>
        </w:rPr>
      </w:pPr>
      <w:r w:rsidRPr="00486A73">
        <w:rPr>
          <w:rFonts w:cs="Arial"/>
        </w:rPr>
        <w:t xml:space="preserve">Fecha </w:t>
      </w:r>
      <w:r w:rsidR="00CB058C" w:rsidRPr="00486A73">
        <w:rPr>
          <w:rFonts w:cs="Arial"/>
        </w:rPr>
        <w:t>de</w:t>
      </w:r>
      <w:r w:rsidRPr="00486A73">
        <w:rPr>
          <w:rFonts w:cs="Arial"/>
        </w:rPr>
        <w:t xml:space="preserve"> fin inscripción</w:t>
      </w:r>
    </w:p>
    <w:p w:rsidR="00625426" w:rsidRPr="00486A73" w:rsidRDefault="00625426" w:rsidP="00A72082">
      <w:pPr>
        <w:pStyle w:val="Prrafodelista"/>
        <w:numPr>
          <w:ilvl w:val="0"/>
          <w:numId w:val="5"/>
        </w:numPr>
        <w:rPr>
          <w:rFonts w:cs="Arial"/>
        </w:rPr>
      </w:pPr>
      <w:r>
        <w:rPr>
          <w:rFonts w:cs="Arial"/>
        </w:rPr>
        <w:t>Área (Área a la que va a pertenecer el evento a crear)</w:t>
      </w:r>
    </w:p>
    <w:p w:rsidR="00A72082" w:rsidRPr="00486A73" w:rsidRDefault="00A72082" w:rsidP="00A72082">
      <w:pPr>
        <w:pStyle w:val="Prrafodelista"/>
        <w:numPr>
          <w:ilvl w:val="0"/>
          <w:numId w:val="5"/>
        </w:numPr>
        <w:rPr>
          <w:rFonts w:cs="Arial"/>
        </w:rPr>
      </w:pPr>
      <w:r w:rsidRPr="00486A73">
        <w:rPr>
          <w:rFonts w:cs="Arial"/>
        </w:rPr>
        <w:t>Evento con cupo (SI / NO), en caso de seleccionar SI deberá completar el dato:</w:t>
      </w:r>
    </w:p>
    <w:p w:rsidR="00A72082" w:rsidRPr="00486A73" w:rsidRDefault="00A72082" w:rsidP="00A72082">
      <w:pPr>
        <w:pStyle w:val="Prrafodelista"/>
        <w:numPr>
          <w:ilvl w:val="1"/>
          <w:numId w:val="5"/>
        </w:numPr>
        <w:rPr>
          <w:rFonts w:cs="Arial"/>
        </w:rPr>
      </w:pPr>
      <w:r w:rsidRPr="00486A73">
        <w:rPr>
          <w:rFonts w:cs="Arial"/>
        </w:rPr>
        <w:t xml:space="preserve">Capacidad del cupo </w:t>
      </w:r>
      <w:r w:rsidR="00CB058C" w:rsidRPr="00486A73">
        <w:rPr>
          <w:rFonts w:cs="Arial"/>
        </w:rPr>
        <w:t>(es</w:t>
      </w:r>
      <w:r w:rsidRPr="00486A73">
        <w:rPr>
          <w:rFonts w:cs="Arial"/>
        </w:rPr>
        <w:t xml:space="preserve"> </w:t>
      </w:r>
      <w:r w:rsidR="00CB058C" w:rsidRPr="00486A73">
        <w:rPr>
          <w:rFonts w:cs="Arial"/>
        </w:rPr>
        <w:t>solo</w:t>
      </w:r>
      <w:r w:rsidRPr="00486A73">
        <w:rPr>
          <w:rFonts w:cs="Arial"/>
        </w:rPr>
        <w:t xml:space="preserve"> un campo informativo; no implica el cierre de la inscripción </w:t>
      </w:r>
      <w:r w:rsidR="00CB058C" w:rsidRPr="00486A73">
        <w:rPr>
          <w:rFonts w:cs="Arial"/>
        </w:rPr>
        <w:t>al alcanzar el limite</w:t>
      </w:r>
      <w:r w:rsidRPr="00486A73">
        <w:rPr>
          <w:rFonts w:cs="Arial"/>
        </w:rPr>
        <w:t>)</w:t>
      </w:r>
    </w:p>
    <w:p w:rsidR="00A72082" w:rsidRPr="00486A73" w:rsidRDefault="00A72082" w:rsidP="00A72082">
      <w:pPr>
        <w:pStyle w:val="Prrafodelista"/>
        <w:numPr>
          <w:ilvl w:val="0"/>
          <w:numId w:val="5"/>
        </w:numPr>
        <w:rPr>
          <w:rFonts w:cs="Arial"/>
        </w:rPr>
      </w:pPr>
      <w:r w:rsidRPr="00486A73">
        <w:rPr>
          <w:rFonts w:cs="Arial"/>
        </w:rPr>
        <w:t>Texto del mail de confirmación de inscripción (en español)</w:t>
      </w:r>
    </w:p>
    <w:p w:rsidR="00A72082" w:rsidRPr="00486A73" w:rsidRDefault="00A72082" w:rsidP="00A72082">
      <w:pPr>
        <w:pStyle w:val="Prrafodelista"/>
        <w:numPr>
          <w:ilvl w:val="0"/>
          <w:numId w:val="5"/>
        </w:numPr>
        <w:rPr>
          <w:rFonts w:cs="Arial"/>
        </w:rPr>
      </w:pPr>
      <w:proofErr w:type="spellStart"/>
      <w:r w:rsidRPr="00486A73">
        <w:rPr>
          <w:rFonts w:cs="Arial"/>
        </w:rPr>
        <w:t>Multidioma</w:t>
      </w:r>
      <w:proofErr w:type="spellEnd"/>
      <w:r w:rsidRPr="00486A73">
        <w:rPr>
          <w:rFonts w:cs="Arial"/>
        </w:rPr>
        <w:t xml:space="preserve"> (SI / NO), en caso de seleccionar SI debe completar:</w:t>
      </w:r>
    </w:p>
    <w:p w:rsidR="00A72082" w:rsidRPr="00486A73" w:rsidRDefault="00A72082" w:rsidP="00A72082">
      <w:pPr>
        <w:pStyle w:val="Prrafodelista"/>
        <w:numPr>
          <w:ilvl w:val="1"/>
          <w:numId w:val="5"/>
        </w:numPr>
        <w:rPr>
          <w:rFonts w:cs="Arial"/>
        </w:rPr>
      </w:pPr>
      <w:r w:rsidRPr="00486A73">
        <w:rPr>
          <w:rFonts w:cs="Arial"/>
        </w:rPr>
        <w:t>Texto del mail de confirmación de inscripción (en inglés)</w:t>
      </w:r>
    </w:p>
    <w:p w:rsidR="00A72082" w:rsidRPr="00486A73" w:rsidRDefault="00A72082" w:rsidP="00A72082">
      <w:pPr>
        <w:pStyle w:val="Prrafodelista"/>
        <w:numPr>
          <w:ilvl w:val="0"/>
          <w:numId w:val="5"/>
        </w:numPr>
        <w:rPr>
          <w:rFonts w:cs="Arial"/>
        </w:rPr>
      </w:pPr>
      <w:r w:rsidRPr="00486A73">
        <w:rPr>
          <w:rFonts w:cs="Arial"/>
        </w:rPr>
        <w:t>Evento pago (SI / NO), en caso de seleccionar SI deberá completar los datos:</w:t>
      </w:r>
    </w:p>
    <w:p w:rsidR="00A72082" w:rsidRPr="00486A73" w:rsidRDefault="00A72082" w:rsidP="00A72082">
      <w:pPr>
        <w:pStyle w:val="Prrafodelista"/>
        <w:numPr>
          <w:ilvl w:val="1"/>
          <w:numId w:val="5"/>
        </w:numPr>
        <w:rPr>
          <w:rFonts w:cs="Arial"/>
        </w:rPr>
      </w:pPr>
      <w:r w:rsidRPr="00486A73">
        <w:rPr>
          <w:rFonts w:cs="Arial"/>
        </w:rPr>
        <w:t>Formas de pago (las formas de pago disponibles para la convocatoria)</w:t>
      </w:r>
    </w:p>
    <w:p w:rsidR="00A72082" w:rsidRPr="00486A73" w:rsidRDefault="00A72082" w:rsidP="00A72082">
      <w:pPr>
        <w:pStyle w:val="Prrafodelista"/>
        <w:numPr>
          <w:ilvl w:val="1"/>
          <w:numId w:val="5"/>
        </w:numPr>
        <w:rPr>
          <w:rFonts w:cs="Arial"/>
        </w:rPr>
      </w:pPr>
      <w:r w:rsidRPr="00486A73">
        <w:rPr>
          <w:rFonts w:cs="Arial"/>
        </w:rPr>
        <w:t>Condiciones generales (Texto enriquecido, se mostrará como texto informativo en el formulario de inscripción)</w:t>
      </w:r>
    </w:p>
    <w:p w:rsidR="00A72082" w:rsidRPr="00486A73" w:rsidRDefault="00A72082" w:rsidP="00A72082">
      <w:pPr>
        <w:pStyle w:val="Prrafodelista"/>
        <w:numPr>
          <w:ilvl w:val="1"/>
          <w:numId w:val="5"/>
        </w:numPr>
        <w:rPr>
          <w:rFonts w:cs="Arial"/>
        </w:rPr>
      </w:pPr>
      <w:r w:rsidRPr="00486A73">
        <w:rPr>
          <w:rFonts w:cs="Arial"/>
        </w:rPr>
        <w:t>Tabla de condiciones particulares (se ingresarán los medios de pago habilitados y las condiciones particulares correspondientes a cada uno, también es un texto informativo)</w:t>
      </w:r>
    </w:p>
    <w:p w:rsidR="00566537" w:rsidRPr="00486A73" w:rsidRDefault="00566537" w:rsidP="00566537">
      <w:pPr>
        <w:pStyle w:val="Prrafodelista"/>
        <w:numPr>
          <w:ilvl w:val="0"/>
          <w:numId w:val="5"/>
        </w:numPr>
        <w:rPr>
          <w:rFonts w:cs="Arial"/>
        </w:rPr>
      </w:pPr>
      <w:r w:rsidRPr="00486A73">
        <w:rPr>
          <w:rFonts w:cs="Arial"/>
        </w:rPr>
        <w:t>Entrega certificado (SI / NO), en caso de seleccionar SI deberá ingresar los siguientes campos:</w:t>
      </w:r>
    </w:p>
    <w:p w:rsidR="00566537" w:rsidRPr="00486A73" w:rsidRDefault="00566537" w:rsidP="00566537">
      <w:pPr>
        <w:pStyle w:val="Prrafodelista"/>
        <w:numPr>
          <w:ilvl w:val="1"/>
          <w:numId w:val="5"/>
        </w:numPr>
        <w:rPr>
          <w:rFonts w:cs="Arial"/>
        </w:rPr>
      </w:pPr>
      <w:r w:rsidRPr="00486A73">
        <w:rPr>
          <w:rFonts w:cs="Arial"/>
        </w:rPr>
        <w:t>Título a mostrar en la página de solicitud de certificado.</w:t>
      </w:r>
    </w:p>
    <w:p w:rsidR="00566537" w:rsidRPr="00486A73" w:rsidRDefault="00566537" w:rsidP="00566537">
      <w:pPr>
        <w:pStyle w:val="Prrafodelista"/>
        <w:numPr>
          <w:ilvl w:val="1"/>
          <w:numId w:val="5"/>
        </w:numPr>
        <w:rPr>
          <w:rFonts w:cs="Arial"/>
        </w:rPr>
      </w:pPr>
      <w:r w:rsidRPr="00486A73">
        <w:rPr>
          <w:rFonts w:cs="Arial"/>
        </w:rPr>
        <w:t xml:space="preserve">Mail; texto descriptivo a mostrar en la parte superior al </w:t>
      </w:r>
      <w:proofErr w:type="spellStart"/>
      <w:r w:rsidRPr="00486A73">
        <w:rPr>
          <w:rFonts w:cs="Arial"/>
        </w:rPr>
        <w:t>textbox</w:t>
      </w:r>
      <w:proofErr w:type="spellEnd"/>
      <w:r w:rsidRPr="00486A73">
        <w:rPr>
          <w:rFonts w:cs="Arial"/>
        </w:rPr>
        <w:t xml:space="preserve"> del correo electrónico a completar correspondiente a la página de solicitud de certificado.</w:t>
      </w:r>
    </w:p>
    <w:p w:rsidR="00566537" w:rsidRPr="00486A73" w:rsidRDefault="00566537" w:rsidP="00566537">
      <w:pPr>
        <w:pStyle w:val="Prrafodelista"/>
        <w:numPr>
          <w:ilvl w:val="1"/>
          <w:numId w:val="5"/>
        </w:numPr>
        <w:rPr>
          <w:rFonts w:cs="Arial"/>
        </w:rPr>
      </w:pPr>
      <w:r w:rsidRPr="00486A73">
        <w:rPr>
          <w:rFonts w:cs="Arial"/>
        </w:rPr>
        <w:t>Asunto mail; corresponde al asunto enviado en el correo con el certificado de as</w:t>
      </w:r>
      <w:r w:rsidR="007859C1" w:rsidRPr="00486A73">
        <w:rPr>
          <w:rFonts w:cs="Arial"/>
        </w:rPr>
        <w:t>is</w:t>
      </w:r>
      <w:r w:rsidRPr="00486A73">
        <w:rPr>
          <w:rFonts w:cs="Arial"/>
        </w:rPr>
        <w:t>tencia.</w:t>
      </w:r>
    </w:p>
    <w:p w:rsidR="00566537" w:rsidRPr="00486A73" w:rsidRDefault="007859C1" w:rsidP="00566537">
      <w:pPr>
        <w:pStyle w:val="Prrafodelista"/>
        <w:numPr>
          <w:ilvl w:val="1"/>
          <w:numId w:val="5"/>
        </w:numPr>
        <w:rPr>
          <w:rFonts w:cs="Arial"/>
        </w:rPr>
      </w:pPr>
      <w:r w:rsidRPr="00486A73">
        <w:rPr>
          <w:rFonts w:cs="Arial"/>
        </w:rPr>
        <w:t>Convocatoria; texto que se muestra en la página de solicitud de certificado, indica que se debe seleccionar una convocatoria para pedir el certificado.</w:t>
      </w:r>
    </w:p>
    <w:p w:rsidR="007859C1" w:rsidRPr="00486A73" w:rsidRDefault="007859C1" w:rsidP="00566537">
      <w:pPr>
        <w:pStyle w:val="Prrafodelista"/>
        <w:numPr>
          <w:ilvl w:val="1"/>
          <w:numId w:val="5"/>
        </w:numPr>
        <w:rPr>
          <w:rFonts w:cs="Arial"/>
        </w:rPr>
      </w:pPr>
      <w:r w:rsidRPr="00486A73">
        <w:rPr>
          <w:rFonts w:cs="Arial"/>
        </w:rPr>
        <w:t>Botón; corresponde al texto desplegado en el botón de confirmar la solicitud.</w:t>
      </w:r>
    </w:p>
    <w:p w:rsidR="007859C1" w:rsidRPr="00486A73" w:rsidRDefault="00861844" w:rsidP="00566537">
      <w:pPr>
        <w:pStyle w:val="Prrafodelista"/>
        <w:numPr>
          <w:ilvl w:val="1"/>
          <w:numId w:val="5"/>
        </w:numPr>
        <w:rPr>
          <w:rFonts w:cs="Arial"/>
        </w:rPr>
      </w:pPr>
      <w:r w:rsidRPr="00486A73">
        <w:rPr>
          <w:rFonts w:cs="Arial"/>
        </w:rPr>
        <w:t>Cabezal mail Certificado (formato </w:t>
      </w:r>
      <w:proofErr w:type="spellStart"/>
      <w:r w:rsidRPr="00486A73">
        <w:rPr>
          <w:rFonts w:cs="Arial"/>
        </w:rPr>
        <w:t>jpg</w:t>
      </w:r>
      <w:proofErr w:type="spellEnd"/>
      <w:r w:rsidRPr="00486A73">
        <w:rPr>
          <w:rFonts w:cs="Arial"/>
        </w:rPr>
        <w:t xml:space="preserve"> o </w:t>
      </w:r>
      <w:proofErr w:type="spellStart"/>
      <w:r w:rsidRPr="00486A73">
        <w:rPr>
          <w:rFonts w:cs="Arial"/>
        </w:rPr>
        <w:t>gif</w:t>
      </w:r>
      <w:proofErr w:type="spellEnd"/>
      <w:r w:rsidRPr="00486A73">
        <w:rPr>
          <w:rFonts w:cs="Arial"/>
        </w:rPr>
        <w:t>, 824px por 150px)</w:t>
      </w:r>
    </w:p>
    <w:p w:rsidR="00861844" w:rsidRPr="00486A73" w:rsidRDefault="00861844" w:rsidP="00861844">
      <w:pPr>
        <w:pStyle w:val="Prrafodelista"/>
        <w:numPr>
          <w:ilvl w:val="1"/>
          <w:numId w:val="5"/>
        </w:numPr>
        <w:rPr>
          <w:rFonts w:cs="Arial"/>
        </w:rPr>
      </w:pPr>
      <w:r w:rsidRPr="00486A73">
        <w:rPr>
          <w:rFonts w:cs="Arial"/>
        </w:rPr>
        <w:t>Pie mail Certificado(formato </w:t>
      </w:r>
      <w:proofErr w:type="spellStart"/>
      <w:r w:rsidRPr="00486A73">
        <w:rPr>
          <w:rFonts w:cs="Arial"/>
        </w:rPr>
        <w:t>jpg</w:t>
      </w:r>
      <w:proofErr w:type="spellEnd"/>
      <w:r w:rsidRPr="00486A73">
        <w:rPr>
          <w:rFonts w:cs="Arial"/>
        </w:rPr>
        <w:t xml:space="preserve"> o </w:t>
      </w:r>
      <w:proofErr w:type="spellStart"/>
      <w:r w:rsidRPr="00486A73">
        <w:rPr>
          <w:rFonts w:cs="Arial"/>
        </w:rPr>
        <w:t>gif</w:t>
      </w:r>
      <w:proofErr w:type="spellEnd"/>
      <w:r w:rsidRPr="00486A73">
        <w:rPr>
          <w:rFonts w:cs="Arial"/>
        </w:rPr>
        <w:t>, 824px por 150px)</w:t>
      </w:r>
    </w:p>
    <w:p w:rsidR="00861844" w:rsidRPr="00486A73" w:rsidRDefault="00861844" w:rsidP="00861844">
      <w:pPr>
        <w:pStyle w:val="Prrafodelista"/>
        <w:numPr>
          <w:ilvl w:val="1"/>
          <w:numId w:val="5"/>
        </w:numPr>
        <w:rPr>
          <w:rFonts w:cs="Arial"/>
        </w:rPr>
      </w:pPr>
      <w:r w:rsidRPr="00486A73">
        <w:rPr>
          <w:rFonts w:cs="Arial"/>
        </w:rPr>
        <w:t xml:space="preserve">Cuerpo del certificado, en caso de ser </w:t>
      </w:r>
      <w:proofErr w:type="spellStart"/>
      <w:r w:rsidRPr="00486A73">
        <w:rPr>
          <w:rFonts w:cs="Arial"/>
        </w:rPr>
        <w:t>multidioma</w:t>
      </w:r>
      <w:proofErr w:type="spellEnd"/>
      <w:r w:rsidRPr="00486A73">
        <w:rPr>
          <w:rFonts w:cs="Arial"/>
        </w:rPr>
        <w:t xml:space="preserve"> se debe definir los contenidos de cada certificado (</w:t>
      </w:r>
      <w:r w:rsidR="00EE052F" w:rsidRPr="00486A73">
        <w:rPr>
          <w:rFonts w:cs="Arial"/>
        </w:rPr>
        <w:t>español e</w:t>
      </w:r>
      <w:r w:rsidRPr="00486A73">
        <w:rPr>
          <w:rFonts w:cs="Arial"/>
        </w:rPr>
        <w:t xml:space="preserve"> inglés).</w:t>
      </w:r>
    </w:p>
    <w:p w:rsidR="00861844" w:rsidRPr="00486A73" w:rsidRDefault="00861844" w:rsidP="00861844">
      <w:pPr>
        <w:pStyle w:val="Prrafodelista"/>
        <w:numPr>
          <w:ilvl w:val="1"/>
          <w:numId w:val="5"/>
        </w:numPr>
        <w:rPr>
          <w:rFonts w:cs="Arial"/>
        </w:rPr>
      </w:pPr>
      <w:r w:rsidRPr="00486A73">
        <w:rPr>
          <w:rFonts w:cs="Arial"/>
        </w:rPr>
        <w:t>Asociar hasta tres firmas:</w:t>
      </w:r>
    </w:p>
    <w:p w:rsidR="00861844" w:rsidRPr="00486A73" w:rsidRDefault="00EE052F" w:rsidP="00861844">
      <w:pPr>
        <w:pStyle w:val="Prrafodelista"/>
        <w:numPr>
          <w:ilvl w:val="2"/>
          <w:numId w:val="5"/>
        </w:numPr>
        <w:rPr>
          <w:rFonts w:cs="Arial"/>
        </w:rPr>
      </w:pPr>
      <w:r w:rsidRPr="00486A73">
        <w:rPr>
          <w:rFonts w:cs="Arial"/>
        </w:rPr>
        <w:t>Imagen</w:t>
      </w:r>
      <w:r w:rsidR="00861844" w:rsidRPr="00486A73">
        <w:rPr>
          <w:rFonts w:cs="Arial"/>
        </w:rPr>
        <w:t xml:space="preserve"> de Firma (formato </w:t>
      </w:r>
      <w:proofErr w:type="spellStart"/>
      <w:r w:rsidR="00861844" w:rsidRPr="00486A73">
        <w:rPr>
          <w:rFonts w:cs="Arial"/>
        </w:rPr>
        <w:t>jpg</w:t>
      </w:r>
      <w:proofErr w:type="spellEnd"/>
      <w:r w:rsidR="00861844" w:rsidRPr="00486A73">
        <w:rPr>
          <w:rFonts w:cs="Arial"/>
        </w:rPr>
        <w:t xml:space="preserve"> o </w:t>
      </w:r>
      <w:proofErr w:type="spellStart"/>
      <w:r w:rsidR="00861844" w:rsidRPr="00486A73">
        <w:rPr>
          <w:rFonts w:cs="Arial"/>
        </w:rPr>
        <w:t>gif</w:t>
      </w:r>
      <w:proofErr w:type="spellEnd"/>
      <w:r w:rsidR="00861844" w:rsidRPr="00486A73">
        <w:rPr>
          <w:rFonts w:cs="Arial"/>
        </w:rPr>
        <w:t>, 120px por 55px)</w:t>
      </w:r>
    </w:p>
    <w:p w:rsidR="00861844" w:rsidRPr="00486A73" w:rsidRDefault="00861844" w:rsidP="00861844">
      <w:pPr>
        <w:pStyle w:val="Prrafodelista"/>
        <w:numPr>
          <w:ilvl w:val="2"/>
          <w:numId w:val="5"/>
        </w:numPr>
        <w:rPr>
          <w:rFonts w:cs="Arial"/>
        </w:rPr>
      </w:pPr>
      <w:r w:rsidRPr="00486A73">
        <w:rPr>
          <w:rFonts w:cs="Arial"/>
        </w:rPr>
        <w:t>Nombre</w:t>
      </w:r>
    </w:p>
    <w:p w:rsidR="00861844" w:rsidRPr="00486A73" w:rsidRDefault="00861844" w:rsidP="00861844">
      <w:pPr>
        <w:pStyle w:val="Prrafodelista"/>
        <w:numPr>
          <w:ilvl w:val="2"/>
          <w:numId w:val="5"/>
        </w:numPr>
        <w:rPr>
          <w:rFonts w:cs="Arial"/>
        </w:rPr>
      </w:pPr>
      <w:r w:rsidRPr="00486A73">
        <w:rPr>
          <w:rFonts w:cs="Arial"/>
        </w:rPr>
        <w:t>Cargo en español</w:t>
      </w:r>
    </w:p>
    <w:p w:rsidR="00861844" w:rsidRPr="00486A73" w:rsidRDefault="00861844" w:rsidP="00861844">
      <w:pPr>
        <w:pStyle w:val="Prrafodelista"/>
        <w:numPr>
          <w:ilvl w:val="2"/>
          <w:numId w:val="5"/>
        </w:numPr>
        <w:rPr>
          <w:rFonts w:cs="Arial"/>
        </w:rPr>
      </w:pPr>
      <w:r w:rsidRPr="00486A73">
        <w:rPr>
          <w:rFonts w:cs="Arial"/>
        </w:rPr>
        <w:t xml:space="preserve">Cargo en inglés (en caso de ser </w:t>
      </w:r>
      <w:proofErr w:type="spellStart"/>
      <w:r w:rsidRPr="00486A73">
        <w:rPr>
          <w:rFonts w:cs="Arial"/>
        </w:rPr>
        <w:t>multidioma</w:t>
      </w:r>
      <w:proofErr w:type="spellEnd"/>
      <w:r w:rsidRPr="00486A73">
        <w:rPr>
          <w:rFonts w:cs="Arial"/>
        </w:rPr>
        <w:t>)</w:t>
      </w:r>
    </w:p>
    <w:p w:rsidR="00A72082" w:rsidRPr="00486A73" w:rsidRDefault="00A72082" w:rsidP="00A72082">
      <w:pPr>
        <w:pStyle w:val="Prrafodelista"/>
        <w:numPr>
          <w:ilvl w:val="0"/>
          <w:numId w:val="5"/>
        </w:numPr>
        <w:rPr>
          <w:rFonts w:cs="Arial"/>
        </w:rPr>
      </w:pPr>
      <w:r w:rsidRPr="00486A73">
        <w:rPr>
          <w:rFonts w:cs="Arial"/>
        </w:rPr>
        <w:t xml:space="preserve">Cabezal mail (archivo </w:t>
      </w:r>
      <w:proofErr w:type="spellStart"/>
      <w:r w:rsidRPr="00486A73">
        <w:rPr>
          <w:rFonts w:cs="Arial"/>
        </w:rPr>
        <w:t>jpg</w:t>
      </w:r>
      <w:proofErr w:type="spellEnd"/>
      <w:r w:rsidRPr="00486A73">
        <w:rPr>
          <w:rFonts w:cs="Arial"/>
        </w:rPr>
        <w:t xml:space="preserve">, 650x250 </w:t>
      </w:r>
      <w:proofErr w:type="spellStart"/>
      <w:r w:rsidRPr="00486A73">
        <w:rPr>
          <w:rFonts w:cs="Arial"/>
        </w:rPr>
        <w:t>px</w:t>
      </w:r>
      <w:proofErr w:type="spellEnd"/>
      <w:r w:rsidRPr="00486A73">
        <w:rPr>
          <w:rFonts w:cs="Arial"/>
        </w:rPr>
        <w:t xml:space="preserve">. y 256 kb aproximadamente). No cambia según el idioma. </w:t>
      </w:r>
    </w:p>
    <w:p w:rsidR="00A72082" w:rsidRPr="00486A73" w:rsidRDefault="00A72082" w:rsidP="00A72082">
      <w:pPr>
        <w:pStyle w:val="Prrafodelista"/>
        <w:numPr>
          <w:ilvl w:val="0"/>
          <w:numId w:val="5"/>
        </w:numPr>
        <w:rPr>
          <w:rFonts w:cs="Arial"/>
        </w:rPr>
      </w:pPr>
      <w:r w:rsidRPr="00486A73">
        <w:rPr>
          <w:rFonts w:cs="Arial"/>
        </w:rPr>
        <w:t xml:space="preserve">Pie mail  (archivo </w:t>
      </w:r>
      <w:proofErr w:type="spellStart"/>
      <w:r w:rsidRPr="00486A73">
        <w:rPr>
          <w:rFonts w:cs="Arial"/>
        </w:rPr>
        <w:t>jpg</w:t>
      </w:r>
      <w:proofErr w:type="spellEnd"/>
      <w:r w:rsidRPr="00486A73">
        <w:rPr>
          <w:rFonts w:cs="Arial"/>
        </w:rPr>
        <w:t xml:space="preserve">, 650x250 </w:t>
      </w:r>
      <w:proofErr w:type="spellStart"/>
      <w:r w:rsidRPr="00486A73">
        <w:rPr>
          <w:rFonts w:cs="Arial"/>
        </w:rPr>
        <w:t>px</w:t>
      </w:r>
      <w:proofErr w:type="spellEnd"/>
      <w:r w:rsidRPr="00486A73">
        <w:rPr>
          <w:rFonts w:cs="Arial"/>
        </w:rPr>
        <w:t>. y 256kb aproximadamente). No cambia según el idioma.</w:t>
      </w:r>
    </w:p>
    <w:p w:rsidR="00A72082" w:rsidRPr="00486A73" w:rsidRDefault="00A72082" w:rsidP="00A72082">
      <w:pPr>
        <w:pStyle w:val="Prrafodelista"/>
        <w:numPr>
          <w:ilvl w:val="0"/>
          <w:numId w:val="5"/>
        </w:numPr>
        <w:rPr>
          <w:rFonts w:cs="Arial"/>
        </w:rPr>
      </w:pPr>
      <w:r w:rsidRPr="00486A73">
        <w:rPr>
          <w:rFonts w:cs="Arial"/>
        </w:rPr>
        <w:t xml:space="preserve">Cabezal página (archivo </w:t>
      </w:r>
      <w:proofErr w:type="spellStart"/>
      <w:r w:rsidRPr="00486A73">
        <w:rPr>
          <w:rFonts w:cs="Arial"/>
        </w:rPr>
        <w:t>jpg</w:t>
      </w:r>
      <w:proofErr w:type="spellEnd"/>
      <w:r w:rsidRPr="00486A73">
        <w:rPr>
          <w:rFonts w:cs="Arial"/>
        </w:rPr>
        <w:t xml:space="preserve">, 998x250 </w:t>
      </w:r>
      <w:proofErr w:type="spellStart"/>
      <w:r w:rsidRPr="00486A73">
        <w:rPr>
          <w:rFonts w:cs="Arial"/>
        </w:rPr>
        <w:t>px</w:t>
      </w:r>
      <w:proofErr w:type="spellEnd"/>
      <w:r w:rsidRPr="00486A73">
        <w:rPr>
          <w:rFonts w:cs="Arial"/>
        </w:rPr>
        <w:t xml:space="preserve">. y 256 kb aproximadamente). No cambia según el idioma. </w:t>
      </w:r>
    </w:p>
    <w:p w:rsidR="00A72082" w:rsidRPr="00486A73" w:rsidRDefault="00A72082" w:rsidP="00A72082">
      <w:pPr>
        <w:pStyle w:val="Prrafodelista"/>
        <w:numPr>
          <w:ilvl w:val="0"/>
          <w:numId w:val="5"/>
        </w:numPr>
        <w:rPr>
          <w:rFonts w:cs="Arial"/>
        </w:rPr>
      </w:pPr>
      <w:r w:rsidRPr="00486A73">
        <w:rPr>
          <w:rFonts w:cs="Arial"/>
        </w:rPr>
        <w:t xml:space="preserve">Pie página (archivo </w:t>
      </w:r>
      <w:proofErr w:type="spellStart"/>
      <w:r w:rsidRPr="00486A73">
        <w:rPr>
          <w:rFonts w:cs="Arial"/>
        </w:rPr>
        <w:t>jpg</w:t>
      </w:r>
      <w:proofErr w:type="spellEnd"/>
      <w:r w:rsidRPr="00486A73">
        <w:rPr>
          <w:rFonts w:cs="Arial"/>
        </w:rPr>
        <w:t xml:space="preserve">, 998x250 </w:t>
      </w:r>
      <w:proofErr w:type="spellStart"/>
      <w:r w:rsidRPr="00486A73">
        <w:rPr>
          <w:rFonts w:cs="Arial"/>
        </w:rPr>
        <w:t>px</w:t>
      </w:r>
      <w:proofErr w:type="spellEnd"/>
      <w:r w:rsidRPr="00486A73">
        <w:rPr>
          <w:rFonts w:cs="Arial"/>
        </w:rPr>
        <w:t>. y 256 kb aproximadamente). No cambia según el idioma.</w:t>
      </w:r>
    </w:p>
    <w:p w:rsidR="00A72082" w:rsidRPr="00486A73" w:rsidRDefault="00A72082" w:rsidP="00A72082">
      <w:pPr>
        <w:pStyle w:val="Titulo5"/>
        <w:rPr>
          <w:rFonts w:cs="Arial"/>
          <w:b w:val="0"/>
          <w:bCs/>
          <w:color w:val="000000"/>
          <w:szCs w:val="24"/>
        </w:rPr>
      </w:pPr>
    </w:p>
    <w:p w:rsidR="00A72082" w:rsidRPr="00486A73" w:rsidRDefault="00A72082" w:rsidP="00A72082">
      <w:pPr>
        <w:pStyle w:val="Titulo5"/>
        <w:rPr>
          <w:rFonts w:cs="Arial"/>
          <w:b w:val="0"/>
          <w:bCs/>
          <w:color w:val="000000"/>
          <w:szCs w:val="24"/>
        </w:rPr>
      </w:pPr>
      <w:r w:rsidRPr="00486A73">
        <w:rPr>
          <w:rFonts w:cs="Arial"/>
          <w:b w:val="0"/>
          <w:bCs/>
          <w:color w:val="000000"/>
          <w:szCs w:val="24"/>
        </w:rPr>
        <w:t>Luego que haya ingresado los datos correctamente el administrador guarda los cambios, automáticamente el sistema genera la convocatoria. Luego podrá generar el formulario de inscripción. Este está formado por campos básicos y candidatos:</w:t>
      </w:r>
    </w:p>
    <w:p w:rsidR="00A72082" w:rsidRPr="00486A73" w:rsidRDefault="00A72082" w:rsidP="00A72082">
      <w:pPr>
        <w:pStyle w:val="Titulo5"/>
        <w:numPr>
          <w:ilvl w:val="0"/>
          <w:numId w:val="6"/>
        </w:numPr>
        <w:rPr>
          <w:rFonts w:cs="Arial"/>
          <w:b w:val="0"/>
          <w:bCs/>
          <w:color w:val="000000"/>
          <w:szCs w:val="24"/>
        </w:rPr>
      </w:pPr>
      <w:r w:rsidRPr="00486A73">
        <w:rPr>
          <w:rFonts w:cs="Arial"/>
          <w:bCs/>
          <w:color w:val="000000"/>
          <w:szCs w:val="24"/>
        </w:rPr>
        <w:t>Campos Básicos:</w:t>
      </w:r>
      <w:r w:rsidRPr="00486A73">
        <w:rPr>
          <w:rFonts w:cs="Arial"/>
          <w:b w:val="0"/>
          <w:bCs/>
          <w:color w:val="000000"/>
          <w:szCs w:val="24"/>
        </w:rPr>
        <w:t xml:space="preserve"> los campos básicos son los campos que no cambian conceptualmente, pueden ser obligatorios u opcionales para el usuario.</w:t>
      </w:r>
    </w:p>
    <w:p w:rsidR="00A72082" w:rsidRPr="00486A73" w:rsidRDefault="00A72082" w:rsidP="00A72082">
      <w:pPr>
        <w:pStyle w:val="Titulo5"/>
        <w:numPr>
          <w:ilvl w:val="0"/>
          <w:numId w:val="6"/>
        </w:numPr>
        <w:rPr>
          <w:rFonts w:cs="Arial"/>
          <w:b w:val="0"/>
          <w:bCs/>
          <w:color w:val="000000"/>
          <w:szCs w:val="24"/>
        </w:rPr>
      </w:pPr>
      <w:r w:rsidRPr="00486A73">
        <w:rPr>
          <w:rFonts w:cs="Arial"/>
          <w:bCs/>
          <w:color w:val="000000"/>
          <w:szCs w:val="24"/>
        </w:rPr>
        <w:t>Campos Candidatos:</w:t>
      </w:r>
      <w:r w:rsidRPr="00486A73">
        <w:rPr>
          <w:rFonts w:cs="Arial"/>
          <w:b w:val="0"/>
          <w:bCs/>
          <w:color w:val="000000"/>
          <w:szCs w:val="24"/>
        </w:rPr>
        <w:t xml:space="preserve"> pueden o no aparecer en el formulario, en caso que estén presentes pueden  ser obligatorios u opcionales.</w:t>
      </w:r>
    </w:p>
    <w:p w:rsidR="00A72082" w:rsidRPr="00486A73" w:rsidRDefault="00A72082" w:rsidP="00A72082">
      <w:pPr>
        <w:pStyle w:val="Titulo5"/>
        <w:rPr>
          <w:rFonts w:cs="Arial"/>
          <w:b w:val="0"/>
          <w:bCs/>
          <w:color w:val="000000"/>
          <w:szCs w:val="24"/>
        </w:rPr>
      </w:pPr>
    </w:p>
    <w:p w:rsidR="00A72082" w:rsidRPr="00486A73" w:rsidRDefault="00A72082" w:rsidP="00A72082">
      <w:pPr>
        <w:pStyle w:val="Titulo5"/>
        <w:rPr>
          <w:rFonts w:cs="Arial"/>
          <w:b w:val="0"/>
          <w:bCs/>
          <w:color w:val="000000"/>
          <w:szCs w:val="24"/>
        </w:rPr>
      </w:pPr>
      <w:r w:rsidRPr="00486A73">
        <w:rPr>
          <w:rFonts w:cs="Arial"/>
          <w:b w:val="0"/>
          <w:bCs/>
          <w:color w:val="000000"/>
          <w:szCs w:val="24"/>
        </w:rPr>
        <w:t xml:space="preserve">El formulario que se le presentará </w:t>
      </w:r>
      <w:r w:rsidR="0036438F">
        <w:rPr>
          <w:rFonts w:cs="Arial"/>
          <w:b w:val="0"/>
          <w:bCs/>
          <w:color w:val="000000"/>
          <w:szCs w:val="24"/>
        </w:rPr>
        <w:t xml:space="preserve">al usuario </w:t>
      </w:r>
      <w:proofErr w:type="spellStart"/>
      <w:r w:rsidR="0036438F">
        <w:rPr>
          <w:rFonts w:cs="Arial"/>
          <w:b w:val="0"/>
          <w:bCs/>
          <w:color w:val="000000"/>
          <w:szCs w:val="24"/>
        </w:rPr>
        <w:t>logueado</w:t>
      </w:r>
      <w:proofErr w:type="spellEnd"/>
      <w:r w:rsidRPr="00486A73">
        <w:rPr>
          <w:rFonts w:cs="Arial"/>
          <w:b w:val="0"/>
          <w:bCs/>
          <w:color w:val="000000"/>
          <w:szCs w:val="24"/>
        </w:rPr>
        <w:t xml:space="preserve"> contará con los siguientes campos básicos y candidatos:</w:t>
      </w:r>
    </w:p>
    <w:p w:rsidR="00A72082" w:rsidRPr="00486A73" w:rsidRDefault="00A72082" w:rsidP="00A72082">
      <w:pPr>
        <w:pStyle w:val="Prrafodelista"/>
        <w:numPr>
          <w:ilvl w:val="1"/>
          <w:numId w:val="5"/>
        </w:numPr>
        <w:ind w:left="1068"/>
        <w:rPr>
          <w:rFonts w:cs="Arial"/>
        </w:rPr>
      </w:pPr>
      <w:r w:rsidRPr="00486A73">
        <w:rPr>
          <w:rFonts w:cs="Arial"/>
          <w:b/>
        </w:rPr>
        <w:t>Básicos</w:t>
      </w:r>
      <w:r w:rsidRPr="00486A73">
        <w:rPr>
          <w:rFonts w:cs="Arial"/>
        </w:rPr>
        <w:t xml:space="preserve"> </w:t>
      </w:r>
    </w:p>
    <w:p w:rsidR="00A72082" w:rsidRPr="00486A73" w:rsidRDefault="00A72082" w:rsidP="00A72082">
      <w:pPr>
        <w:pStyle w:val="Prrafodelista"/>
        <w:numPr>
          <w:ilvl w:val="2"/>
          <w:numId w:val="7"/>
        </w:numPr>
        <w:ind w:left="1788"/>
        <w:rPr>
          <w:rFonts w:cs="Arial"/>
        </w:rPr>
      </w:pPr>
      <w:r w:rsidRPr="00486A73">
        <w:rPr>
          <w:rFonts w:cs="Arial"/>
        </w:rPr>
        <w:t>Correo electrónico (identificador de persona, obligatorio)</w:t>
      </w:r>
    </w:p>
    <w:p w:rsidR="00A72082" w:rsidRPr="00486A73" w:rsidRDefault="00A72082" w:rsidP="00A72082">
      <w:pPr>
        <w:pStyle w:val="Prrafodelista"/>
        <w:numPr>
          <w:ilvl w:val="2"/>
          <w:numId w:val="7"/>
        </w:numPr>
        <w:ind w:left="1788"/>
        <w:rPr>
          <w:rFonts w:cs="Arial"/>
        </w:rPr>
      </w:pPr>
      <w:r w:rsidRPr="00486A73">
        <w:rPr>
          <w:rFonts w:cs="Arial"/>
        </w:rPr>
        <w:t>Apellido y Nombre</w:t>
      </w:r>
    </w:p>
    <w:p w:rsidR="00A72082" w:rsidRPr="00486A73" w:rsidRDefault="00A72082" w:rsidP="00A72082">
      <w:pPr>
        <w:pStyle w:val="Prrafodelista"/>
        <w:numPr>
          <w:ilvl w:val="2"/>
          <w:numId w:val="7"/>
        </w:numPr>
        <w:ind w:left="1788"/>
        <w:rPr>
          <w:rFonts w:cs="Arial"/>
        </w:rPr>
      </w:pPr>
      <w:r w:rsidRPr="00486A73">
        <w:rPr>
          <w:rFonts w:cs="Arial"/>
        </w:rPr>
        <w:t>Género (Masculino/Femenino)</w:t>
      </w:r>
    </w:p>
    <w:p w:rsidR="00A72082" w:rsidRPr="00486A73" w:rsidRDefault="00A72082" w:rsidP="00A72082">
      <w:pPr>
        <w:pStyle w:val="Prrafodelista"/>
        <w:numPr>
          <w:ilvl w:val="2"/>
          <w:numId w:val="7"/>
        </w:numPr>
        <w:ind w:left="1788"/>
        <w:rPr>
          <w:rFonts w:cs="Arial"/>
        </w:rPr>
      </w:pPr>
      <w:r w:rsidRPr="00486A73">
        <w:rPr>
          <w:rFonts w:cs="Arial"/>
        </w:rPr>
        <w:t>País</w:t>
      </w:r>
    </w:p>
    <w:p w:rsidR="00A72082" w:rsidRPr="00486A73" w:rsidRDefault="00A72082" w:rsidP="00A72082">
      <w:pPr>
        <w:pStyle w:val="Prrafodelista"/>
        <w:numPr>
          <w:ilvl w:val="2"/>
          <w:numId w:val="7"/>
        </w:numPr>
        <w:ind w:left="1788"/>
        <w:rPr>
          <w:rFonts w:cs="Arial"/>
        </w:rPr>
      </w:pPr>
      <w:r w:rsidRPr="00486A73">
        <w:rPr>
          <w:rFonts w:cs="Arial"/>
        </w:rPr>
        <w:t xml:space="preserve">Ciudad </w:t>
      </w:r>
    </w:p>
    <w:p w:rsidR="00A72082" w:rsidRPr="00486A73" w:rsidRDefault="00A72082" w:rsidP="00A72082">
      <w:pPr>
        <w:pStyle w:val="Prrafodelista"/>
        <w:numPr>
          <w:ilvl w:val="2"/>
          <w:numId w:val="7"/>
        </w:numPr>
        <w:ind w:left="1788"/>
        <w:rPr>
          <w:rFonts w:cs="Arial"/>
        </w:rPr>
      </w:pPr>
      <w:r w:rsidRPr="00486A73">
        <w:rPr>
          <w:rFonts w:cs="Arial"/>
        </w:rPr>
        <w:t>Teléfono</w:t>
      </w:r>
    </w:p>
    <w:p w:rsidR="00A72082" w:rsidRPr="00486A73" w:rsidRDefault="00A72082" w:rsidP="00A72082">
      <w:pPr>
        <w:pStyle w:val="Prrafodelista"/>
        <w:numPr>
          <w:ilvl w:val="2"/>
          <w:numId w:val="7"/>
        </w:numPr>
        <w:ind w:left="1788"/>
        <w:rPr>
          <w:rFonts w:cs="Arial"/>
        </w:rPr>
      </w:pPr>
      <w:r w:rsidRPr="00486A73">
        <w:rPr>
          <w:rFonts w:cs="Arial"/>
        </w:rPr>
        <w:t>Institución</w:t>
      </w:r>
    </w:p>
    <w:p w:rsidR="00A72082" w:rsidRPr="00486A73" w:rsidRDefault="00A72082" w:rsidP="00A72082">
      <w:pPr>
        <w:pStyle w:val="Prrafodelista"/>
        <w:numPr>
          <w:ilvl w:val="2"/>
          <w:numId w:val="7"/>
        </w:numPr>
        <w:ind w:left="1788"/>
        <w:rPr>
          <w:rFonts w:cs="Arial"/>
        </w:rPr>
      </w:pPr>
      <w:r w:rsidRPr="00486A73">
        <w:rPr>
          <w:rFonts w:cs="Arial"/>
        </w:rPr>
        <w:t>Nombre del secretario</w:t>
      </w:r>
    </w:p>
    <w:p w:rsidR="00A72082" w:rsidRDefault="00A72082" w:rsidP="00A72082">
      <w:pPr>
        <w:pStyle w:val="Prrafodelista"/>
        <w:numPr>
          <w:ilvl w:val="2"/>
          <w:numId w:val="7"/>
        </w:numPr>
        <w:ind w:left="1788"/>
        <w:rPr>
          <w:rFonts w:cs="Arial"/>
        </w:rPr>
      </w:pPr>
      <w:r w:rsidRPr="00486A73">
        <w:rPr>
          <w:rFonts w:cs="Arial"/>
        </w:rPr>
        <w:t>Correo electrónico del secretario</w:t>
      </w:r>
    </w:p>
    <w:p w:rsidR="00B13966" w:rsidRDefault="00B13966" w:rsidP="00A72082">
      <w:pPr>
        <w:pStyle w:val="Prrafodelista"/>
        <w:numPr>
          <w:ilvl w:val="2"/>
          <w:numId w:val="7"/>
        </w:numPr>
        <w:ind w:left="1788"/>
        <w:rPr>
          <w:rFonts w:cs="Arial"/>
        </w:rPr>
      </w:pPr>
      <w:r>
        <w:rPr>
          <w:rFonts w:cs="Arial"/>
        </w:rPr>
        <w:t>Inciso (sólo se presentará si es un evento nacional)</w:t>
      </w:r>
    </w:p>
    <w:p w:rsidR="00B13966" w:rsidRPr="00486A73" w:rsidRDefault="00B13966" w:rsidP="00A72082">
      <w:pPr>
        <w:pStyle w:val="Prrafodelista"/>
        <w:numPr>
          <w:ilvl w:val="2"/>
          <w:numId w:val="7"/>
        </w:numPr>
        <w:ind w:left="1788"/>
        <w:rPr>
          <w:rFonts w:cs="Arial"/>
        </w:rPr>
      </w:pPr>
      <w:r>
        <w:rPr>
          <w:rFonts w:cs="Arial"/>
        </w:rPr>
        <w:t>Unidad ejecutora (sólo se presentará si es un evento nacional)</w:t>
      </w:r>
    </w:p>
    <w:p w:rsidR="00A72082" w:rsidRPr="00486A73" w:rsidRDefault="00A72082" w:rsidP="00A72082">
      <w:pPr>
        <w:pStyle w:val="Prrafodelista"/>
        <w:numPr>
          <w:ilvl w:val="2"/>
          <w:numId w:val="7"/>
        </w:numPr>
        <w:ind w:left="1788"/>
        <w:rPr>
          <w:rFonts w:cs="Arial"/>
        </w:rPr>
      </w:pPr>
      <w:r w:rsidRPr="00486A73">
        <w:rPr>
          <w:rFonts w:cs="Arial"/>
        </w:rPr>
        <w:t>Forma de pago (solo se le presentará al usuario si la convocatoria es paga, la etiqueta puede ser editada por el administrador)</w:t>
      </w:r>
    </w:p>
    <w:p w:rsidR="00A72082" w:rsidRPr="00486A73" w:rsidRDefault="00A72082" w:rsidP="00A72082">
      <w:pPr>
        <w:pStyle w:val="Prrafodelista"/>
        <w:numPr>
          <w:ilvl w:val="2"/>
          <w:numId w:val="7"/>
        </w:numPr>
        <w:ind w:left="1788"/>
        <w:rPr>
          <w:rFonts w:cs="Arial"/>
        </w:rPr>
      </w:pPr>
      <w:r w:rsidRPr="00486A73">
        <w:rPr>
          <w:rFonts w:cs="Arial"/>
        </w:rPr>
        <w:t>Condiciones generales (texto informativo no editable. Solo se le presentará al usuario si la convocatoria es paga, la etiqueta puede ser editada por el administrador)</w:t>
      </w:r>
    </w:p>
    <w:p w:rsidR="00A72082" w:rsidRPr="00486A73" w:rsidRDefault="00A72082" w:rsidP="00A72082">
      <w:pPr>
        <w:pStyle w:val="Prrafodelista"/>
        <w:numPr>
          <w:ilvl w:val="2"/>
          <w:numId w:val="7"/>
        </w:numPr>
        <w:ind w:left="1788"/>
        <w:rPr>
          <w:rFonts w:cs="Arial"/>
        </w:rPr>
      </w:pPr>
      <w:r w:rsidRPr="00486A73">
        <w:rPr>
          <w:rFonts w:cs="Arial"/>
        </w:rPr>
        <w:t>Condiciones particulares (</w:t>
      </w:r>
      <w:r w:rsidRPr="00486A73">
        <w:rPr>
          <w:rFonts w:cs="Arial"/>
          <w:u w:val="single"/>
        </w:rPr>
        <w:t>texto</w:t>
      </w:r>
      <w:r w:rsidRPr="00486A73">
        <w:rPr>
          <w:rFonts w:cs="Arial"/>
        </w:rPr>
        <w:t xml:space="preserve"> informativo no editable. Solo se le presentará al usuario si la convocatoria es paga, la etiqueta puede ser editada por el administrador)</w:t>
      </w:r>
    </w:p>
    <w:p w:rsidR="002D5397" w:rsidRPr="00486A73" w:rsidRDefault="002D5397" w:rsidP="00A72082">
      <w:pPr>
        <w:pStyle w:val="Prrafodelista"/>
        <w:numPr>
          <w:ilvl w:val="2"/>
          <w:numId w:val="7"/>
        </w:numPr>
        <w:ind w:left="1788"/>
        <w:rPr>
          <w:rFonts w:cs="Arial"/>
        </w:rPr>
      </w:pPr>
      <w:r w:rsidRPr="00486A73">
        <w:rPr>
          <w:rFonts w:cs="Arial"/>
        </w:rPr>
        <w:t>Costo Total</w:t>
      </w:r>
    </w:p>
    <w:p w:rsidR="002D5397" w:rsidRPr="00486A73" w:rsidRDefault="002D5397" w:rsidP="00A72082">
      <w:pPr>
        <w:pStyle w:val="Prrafodelista"/>
        <w:numPr>
          <w:ilvl w:val="2"/>
          <w:numId w:val="7"/>
        </w:numPr>
        <w:ind w:left="1788"/>
        <w:rPr>
          <w:rFonts w:cs="Arial"/>
        </w:rPr>
      </w:pPr>
      <w:r w:rsidRPr="00486A73">
        <w:rPr>
          <w:rFonts w:cs="Arial"/>
        </w:rPr>
        <w:t>Tipo de registro</w:t>
      </w:r>
    </w:p>
    <w:p w:rsidR="002D5397" w:rsidRPr="00486A73" w:rsidRDefault="002D5397" w:rsidP="00A72082">
      <w:pPr>
        <w:pStyle w:val="Prrafodelista"/>
        <w:numPr>
          <w:ilvl w:val="2"/>
          <w:numId w:val="7"/>
        </w:numPr>
        <w:ind w:left="1788"/>
        <w:rPr>
          <w:rFonts w:cs="Arial"/>
        </w:rPr>
      </w:pPr>
      <w:r w:rsidRPr="00486A73">
        <w:rPr>
          <w:rFonts w:cs="Arial"/>
        </w:rPr>
        <w:t>Número de acompañantes</w:t>
      </w:r>
    </w:p>
    <w:p w:rsidR="00A72082" w:rsidRPr="00486A73" w:rsidRDefault="00A72082" w:rsidP="00A72082">
      <w:pPr>
        <w:pStyle w:val="Prrafodelista"/>
        <w:ind w:left="696" w:firstLine="696"/>
        <w:rPr>
          <w:rFonts w:cs="Arial"/>
          <w:u w:val="single"/>
        </w:rPr>
      </w:pPr>
      <w:r w:rsidRPr="00486A73">
        <w:rPr>
          <w:rFonts w:cs="Arial"/>
        </w:rPr>
        <w:t xml:space="preserve">Los campos 1 al </w:t>
      </w:r>
      <w:r w:rsidR="00B13966">
        <w:rPr>
          <w:rFonts w:cs="Arial"/>
        </w:rPr>
        <w:t>11</w:t>
      </w:r>
      <w:r w:rsidRPr="00486A73">
        <w:rPr>
          <w:rFonts w:cs="Arial"/>
        </w:rPr>
        <w:t xml:space="preserve"> corresponde</w:t>
      </w:r>
      <w:r w:rsidR="00BF07BE" w:rsidRPr="00486A73">
        <w:rPr>
          <w:rFonts w:cs="Arial"/>
        </w:rPr>
        <w:t>n a la persona, luego serán pre-</w:t>
      </w:r>
      <w:r w:rsidRPr="00486A73">
        <w:rPr>
          <w:rFonts w:cs="Arial"/>
        </w:rPr>
        <w:t>cargados al ingresar el mail. Los campos 1</w:t>
      </w:r>
      <w:r w:rsidR="00B13966">
        <w:rPr>
          <w:rFonts w:cs="Arial"/>
        </w:rPr>
        <w:t>2</w:t>
      </w:r>
      <w:r w:rsidRPr="00486A73">
        <w:rPr>
          <w:rFonts w:cs="Arial"/>
        </w:rPr>
        <w:t>, 1</w:t>
      </w:r>
      <w:r w:rsidR="00B13966">
        <w:rPr>
          <w:rFonts w:cs="Arial"/>
        </w:rPr>
        <w:t>3</w:t>
      </w:r>
      <w:r w:rsidRPr="00486A73">
        <w:rPr>
          <w:rFonts w:cs="Arial"/>
        </w:rPr>
        <w:t xml:space="preserve"> y 1</w:t>
      </w:r>
      <w:r w:rsidR="00B13966">
        <w:rPr>
          <w:rFonts w:cs="Arial"/>
        </w:rPr>
        <w:t>4</w:t>
      </w:r>
      <w:r w:rsidRPr="00486A73">
        <w:rPr>
          <w:rFonts w:cs="Arial"/>
        </w:rPr>
        <w:t xml:space="preserve"> se le presentarán al usuario si y solo sí la convocatoria es paga.</w:t>
      </w:r>
    </w:p>
    <w:p w:rsidR="00A72082" w:rsidRPr="00486A73" w:rsidRDefault="00A72082" w:rsidP="00A72082">
      <w:pPr>
        <w:pStyle w:val="Prrafodelista"/>
        <w:ind w:left="1428"/>
        <w:rPr>
          <w:rFonts w:cs="Arial"/>
        </w:rPr>
      </w:pPr>
    </w:p>
    <w:p w:rsidR="00A72082" w:rsidRPr="00486A73" w:rsidRDefault="00A72082" w:rsidP="00A72082">
      <w:pPr>
        <w:pStyle w:val="Prrafodelista"/>
        <w:numPr>
          <w:ilvl w:val="1"/>
          <w:numId w:val="5"/>
        </w:numPr>
        <w:ind w:left="1068"/>
        <w:rPr>
          <w:rFonts w:cs="Arial"/>
        </w:rPr>
      </w:pPr>
      <w:r w:rsidRPr="00486A73">
        <w:rPr>
          <w:rFonts w:cs="Arial"/>
          <w:b/>
        </w:rPr>
        <w:t>Candidatos</w:t>
      </w:r>
      <w:r w:rsidRPr="00486A73">
        <w:rPr>
          <w:rFonts w:cs="Arial"/>
        </w:rPr>
        <w:t xml:space="preserve"> </w:t>
      </w:r>
    </w:p>
    <w:p w:rsidR="00A72082" w:rsidRPr="00486A73" w:rsidRDefault="00A72082" w:rsidP="00A72082">
      <w:pPr>
        <w:pStyle w:val="Prrafodelista"/>
        <w:numPr>
          <w:ilvl w:val="2"/>
          <w:numId w:val="5"/>
        </w:numPr>
        <w:ind w:left="1788"/>
        <w:rPr>
          <w:rFonts w:cs="Arial"/>
        </w:rPr>
      </w:pPr>
      <w:r w:rsidRPr="00486A73">
        <w:rPr>
          <w:rFonts w:cs="Arial"/>
        </w:rPr>
        <w:t xml:space="preserve">10 </w:t>
      </w:r>
      <w:proofErr w:type="spellStart"/>
      <w:r w:rsidRPr="00486A73">
        <w:rPr>
          <w:rFonts w:cs="Arial"/>
        </w:rPr>
        <w:t>Textbox</w:t>
      </w:r>
      <w:proofErr w:type="spellEnd"/>
      <w:r w:rsidRPr="00486A73">
        <w:rPr>
          <w:rFonts w:cs="Arial"/>
        </w:rPr>
        <w:t xml:space="preserve"> (Largo máximo: 60 caracteres) </w:t>
      </w:r>
    </w:p>
    <w:p w:rsidR="00A72082" w:rsidRPr="00486A73" w:rsidRDefault="00A72082" w:rsidP="00A72082">
      <w:pPr>
        <w:pStyle w:val="Prrafodelista"/>
        <w:numPr>
          <w:ilvl w:val="2"/>
          <w:numId w:val="5"/>
        </w:numPr>
        <w:ind w:left="1788"/>
        <w:rPr>
          <w:rFonts w:cs="Arial"/>
        </w:rPr>
      </w:pPr>
      <w:r w:rsidRPr="00486A73">
        <w:rPr>
          <w:rFonts w:cs="Arial"/>
        </w:rPr>
        <w:t xml:space="preserve">4 </w:t>
      </w:r>
      <w:proofErr w:type="spellStart"/>
      <w:r w:rsidRPr="00486A73">
        <w:rPr>
          <w:rFonts w:cs="Arial"/>
        </w:rPr>
        <w:t>RadioButton</w:t>
      </w:r>
      <w:proofErr w:type="spellEnd"/>
      <w:r w:rsidRPr="00486A73">
        <w:rPr>
          <w:rFonts w:cs="Arial"/>
        </w:rPr>
        <w:t xml:space="preserve"> (Opción Si o No)</w:t>
      </w:r>
    </w:p>
    <w:p w:rsidR="00A72082" w:rsidRPr="00486A73" w:rsidRDefault="002D5397" w:rsidP="00A72082">
      <w:pPr>
        <w:pStyle w:val="Prrafodelista"/>
        <w:numPr>
          <w:ilvl w:val="2"/>
          <w:numId w:val="5"/>
        </w:numPr>
        <w:ind w:left="1788"/>
        <w:rPr>
          <w:rFonts w:cs="Arial"/>
        </w:rPr>
      </w:pPr>
      <w:r w:rsidRPr="00486A73">
        <w:rPr>
          <w:rFonts w:cs="Arial"/>
        </w:rPr>
        <w:t>9</w:t>
      </w:r>
      <w:r w:rsidR="00A72082" w:rsidRPr="00486A73">
        <w:rPr>
          <w:rFonts w:cs="Arial"/>
        </w:rPr>
        <w:t xml:space="preserve"> </w:t>
      </w:r>
      <w:proofErr w:type="spellStart"/>
      <w:r w:rsidR="00A72082" w:rsidRPr="00486A73">
        <w:rPr>
          <w:rFonts w:cs="Arial"/>
        </w:rPr>
        <w:t>TextArea</w:t>
      </w:r>
      <w:proofErr w:type="spellEnd"/>
      <w:r w:rsidR="00A72082" w:rsidRPr="00486A73">
        <w:rPr>
          <w:rFonts w:cs="Arial"/>
        </w:rPr>
        <w:t xml:space="preserve">  (2 de 250 caracteres y </w:t>
      </w:r>
      <w:r w:rsidRPr="00486A73">
        <w:rPr>
          <w:rFonts w:cs="Arial"/>
        </w:rPr>
        <w:t>7</w:t>
      </w:r>
      <w:r w:rsidR="00A72082" w:rsidRPr="00486A73">
        <w:rPr>
          <w:rFonts w:cs="Arial"/>
        </w:rPr>
        <w:t xml:space="preserve"> de 500 caracteres)</w:t>
      </w:r>
    </w:p>
    <w:p w:rsidR="00A72082" w:rsidRPr="00486A73" w:rsidRDefault="00A72082" w:rsidP="00A72082">
      <w:pPr>
        <w:pStyle w:val="Prrafodelista"/>
        <w:rPr>
          <w:rFonts w:cs="Arial"/>
        </w:rPr>
      </w:pPr>
    </w:p>
    <w:p w:rsidR="00A72082" w:rsidRPr="00486A73" w:rsidRDefault="00A72082" w:rsidP="00A72082">
      <w:pPr>
        <w:pStyle w:val="Prrafodelista"/>
        <w:ind w:left="0"/>
        <w:rPr>
          <w:rFonts w:cs="Arial"/>
        </w:rPr>
      </w:pPr>
      <w:r w:rsidRPr="00486A73">
        <w:rPr>
          <w:rFonts w:cs="Arial"/>
        </w:rPr>
        <w:t>Para todos los campos (básicos y candidatos) el administrador podrá indicar:</w:t>
      </w:r>
    </w:p>
    <w:p w:rsidR="00A72082" w:rsidRPr="00486A73" w:rsidRDefault="00A72082" w:rsidP="00A72082">
      <w:pPr>
        <w:pStyle w:val="Prrafodelista"/>
        <w:numPr>
          <w:ilvl w:val="0"/>
          <w:numId w:val="5"/>
        </w:numPr>
        <w:rPr>
          <w:rFonts w:cs="Arial"/>
        </w:rPr>
      </w:pPr>
      <w:r w:rsidRPr="00486A73">
        <w:rPr>
          <w:rFonts w:cs="Arial"/>
        </w:rPr>
        <w:t>Etiqueta</w:t>
      </w:r>
    </w:p>
    <w:p w:rsidR="00A72082" w:rsidRPr="00486A73" w:rsidRDefault="00A72082" w:rsidP="00A72082">
      <w:pPr>
        <w:pStyle w:val="Prrafodelista"/>
        <w:numPr>
          <w:ilvl w:val="0"/>
          <w:numId w:val="5"/>
        </w:numPr>
        <w:rPr>
          <w:rFonts w:cs="Arial"/>
        </w:rPr>
      </w:pPr>
      <w:r w:rsidRPr="00486A73">
        <w:rPr>
          <w:rFonts w:cs="Arial"/>
        </w:rPr>
        <w:t>Sí es o no obligatorio</w:t>
      </w:r>
    </w:p>
    <w:p w:rsidR="00A72082" w:rsidRPr="00486A73" w:rsidRDefault="00A72082" w:rsidP="00A72082">
      <w:pPr>
        <w:pStyle w:val="Prrafodelista"/>
        <w:numPr>
          <w:ilvl w:val="0"/>
          <w:numId w:val="5"/>
        </w:numPr>
        <w:rPr>
          <w:rFonts w:cs="Arial"/>
        </w:rPr>
      </w:pPr>
      <w:r w:rsidRPr="00486A73">
        <w:rPr>
          <w:rFonts w:cs="Arial"/>
        </w:rPr>
        <w:t>Un texto descriptivo de ayuda</w:t>
      </w:r>
    </w:p>
    <w:p w:rsidR="00A72082" w:rsidRPr="00486A73" w:rsidRDefault="00A72082" w:rsidP="00A72082">
      <w:pPr>
        <w:pStyle w:val="Prrafodelista"/>
        <w:ind w:left="0"/>
        <w:rPr>
          <w:rFonts w:cs="Arial"/>
        </w:rPr>
      </w:pPr>
      <w:r w:rsidRPr="00486A73">
        <w:rPr>
          <w:rFonts w:cs="Arial"/>
        </w:rPr>
        <w:t>En caso de los candidatos, esto tendrá sentido solo si el campo se selecciona como incluido.</w:t>
      </w:r>
    </w:p>
    <w:p w:rsidR="00A72082" w:rsidRPr="00486A73" w:rsidRDefault="00A72082" w:rsidP="00A72082">
      <w:pPr>
        <w:pStyle w:val="Prrafodelista"/>
        <w:ind w:left="0"/>
        <w:rPr>
          <w:rFonts w:cs="Arial"/>
        </w:rPr>
      </w:pPr>
    </w:p>
    <w:p w:rsidR="00A72082" w:rsidRPr="00486A73" w:rsidRDefault="00A72082" w:rsidP="00A72082">
      <w:pPr>
        <w:pStyle w:val="Prrafodelista"/>
        <w:ind w:left="0"/>
        <w:rPr>
          <w:rFonts w:cs="Arial"/>
        </w:rPr>
      </w:pPr>
      <w:r w:rsidRPr="00486A73">
        <w:rPr>
          <w:rFonts w:cs="Arial"/>
        </w:rPr>
        <w:t xml:space="preserve">Una vez generado el formulario el administrador guarda los cambios, y el sistema muestra la URL correspondiente al evento recientemente creado. </w:t>
      </w:r>
    </w:p>
    <w:p w:rsidR="00A72082" w:rsidRDefault="00A72082" w:rsidP="00A72082">
      <w:pPr>
        <w:pStyle w:val="Ttulo3"/>
      </w:pPr>
    </w:p>
    <w:p w:rsidR="00A72082" w:rsidRPr="001E5921" w:rsidRDefault="00A72082" w:rsidP="00A72082">
      <w:pPr>
        <w:pStyle w:val="Ttulo3"/>
        <w:rPr>
          <w:rFonts w:ascii="Arial" w:hAnsi="Arial"/>
        </w:rPr>
      </w:pPr>
      <w:bookmarkStart w:id="28" w:name="_Baja_Convocatoria"/>
      <w:bookmarkStart w:id="29" w:name="_Toc320111870"/>
      <w:bookmarkStart w:id="30" w:name="_Toc371089679"/>
      <w:bookmarkStart w:id="31" w:name="_Toc371091433"/>
      <w:bookmarkStart w:id="32" w:name="_Toc462674903"/>
      <w:bookmarkEnd w:id="28"/>
      <w:r w:rsidRPr="001E5921">
        <w:rPr>
          <w:rFonts w:ascii="Arial" w:hAnsi="Arial"/>
        </w:rPr>
        <w:t xml:space="preserve">Baja </w:t>
      </w:r>
      <w:bookmarkEnd w:id="29"/>
      <w:bookmarkEnd w:id="30"/>
      <w:bookmarkEnd w:id="31"/>
      <w:r w:rsidR="00957F14">
        <w:rPr>
          <w:rFonts w:ascii="Arial" w:hAnsi="Arial"/>
        </w:rPr>
        <w:t>Evento</w:t>
      </w:r>
      <w:bookmarkEnd w:id="32"/>
    </w:p>
    <w:p w:rsidR="00A72082" w:rsidRPr="001E5921" w:rsidRDefault="00A72082" w:rsidP="00A72082">
      <w:pPr>
        <w:rPr>
          <w:rFonts w:cs="Arial"/>
        </w:rPr>
      </w:pPr>
      <w:r w:rsidRPr="001E5921">
        <w:rPr>
          <w:rFonts w:cs="Arial"/>
          <w:u w:val="single"/>
        </w:rPr>
        <w:t>Pre-condición</w:t>
      </w:r>
      <w:r w:rsidRPr="001E5921">
        <w:rPr>
          <w:rFonts w:cs="Arial"/>
        </w:rPr>
        <w:t>: el evento no tiene inscriptos.</w:t>
      </w:r>
    </w:p>
    <w:p w:rsidR="00A72082" w:rsidRPr="001E5921" w:rsidRDefault="00A72082" w:rsidP="00A72082">
      <w:pPr>
        <w:rPr>
          <w:rFonts w:cs="Arial"/>
        </w:rPr>
      </w:pPr>
    </w:p>
    <w:p w:rsidR="00A72082" w:rsidRPr="001E5921" w:rsidRDefault="00A72082" w:rsidP="00A72082">
      <w:pPr>
        <w:rPr>
          <w:rFonts w:cs="Arial"/>
        </w:rPr>
      </w:pPr>
      <w:r w:rsidRPr="0036438F">
        <w:rPr>
          <w:rFonts w:cs="Arial"/>
          <w:bCs/>
          <w:color w:val="000000"/>
        </w:rPr>
        <w:t xml:space="preserve">El </w:t>
      </w:r>
      <w:r w:rsidR="0036438F">
        <w:rPr>
          <w:rFonts w:cs="Arial"/>
          <w:bCs/>
          <w:color w:val="000000"/>
        </w:rPr>
        <w:t xml:space="preserve">usuario </w:t>
      </w:r>
      <w:proofErr w:type="spellStart"/>
      <w:r w:rsidR="0036438F" w:rsidRPr="00486A73">
        <w:rPr>
          <w:rFonts w:cs="Arial"/>
          <w:bCs/>
          <w:color w:val="000000"/>
        </w:rPr>
        <w:t>Administrador</w:t>
      </w:r>
      <w:r w:rsidR="0036438F" w:rsidRPr="0036438F">
        <w:rPr>
          <w:rFonts w:cs="Arial"/>
          <w:bCs/>
          <w:color w:val="000000"/>
        </w:rPr>
        <w:t>|Avanzado|Básico</w:t>
      </w:r>
      <w:proofErr w:type="spellEnd"/>
      <w:r w:rsidR="0036438F" w:rsidRPr="0036438F">
        <w:rPr>
          <w:rFonts w:cs="Arial"/>
          <w:bCs/>
          <w:color w:val="000000"/>
        </w:rPr>
        <w:t xml:space="preserve"> </w:t>
      </w:r>
      <w:r w:rsidRPr="0036438F">
        <w:rPr>
          <w:rFonts w:cs="Arial"/>
          <w:bCs/>
          <w:color w:val="000000"/>
        </w:rPr>
        <w:t>podrá</w:t>
      </w:r>
      <w:r w:rsidRPr="001E5921">
        <w:rPr>
          <w:rFonts w:cs="Arial"/>
        </w:rPr>
        <w:t xml:space="preserve"> borrar </w:t>
      </w:r>
      <w:r w:rsidR="0099280D">
        <w:rPr>
          <w:rFonts w:cs="Arial"/>
        </w:rPr>
        <w:t>los eventos, visualizándolo</w:t>
      </w:r>
      <w:r w:rsidRPr="001E5921">
        <w:rPr>
          <w:rFonts w:cs="Arial"/>
        </w:rPr>
        <w:t xml:space="preserve">s en el listado de eventos da </w:t>
      </w:r>
      <w:proofErr w:type="spellStart"/>
      <w:r w:rsidRPr="001E5921">
        <w:rPr>
          <w:rFonts w:cs="Arial"/>
        </w:rPr>
        <w:t>click</w:t>
      </w:r>
      <w:proofErr w:type="spellEnd"/>
      <w:r w:rsidRPr="001E5921">
        <w:rPr>
          <w:rFonts w:cs="Arial"/>
        </w:rPr>
        <w:t xml:space="preserve"> en Eliminar. El sistema borra todo lo relacionado a ese evento (se mantiene los datos de la persona).</w:t>
      </w:r>
    </w:p>
    <w:p w:rsidR="00A72082" w:rsidRPr="001E5921" w:rsidRDefault="00957F14" w:rsidP="0099280D">
      <w:pPr>
        <w:pStyle w:val="Ttulo3"/>
        <w:ind w:left="2124" w:hanging="2124"/>
        <w:rPr>
          <w:rFonts w:ascii="Arial" w:hAnsi="Arial"/>
        </w:rPr>
      </w:pPr>
      <w:bookmarkStart w:id="33" w:name="_Modificación_Convocatoria"/>
      <w:bookmarkStart w:id="34" w:name="_Toc320111871"/>
      <w:bookmarkStart w:id="35" w:name="_Toc371089680"/>
      <w:bookmarkStart w:id="36" w:name="_Toc371091434"/>
      <w:bookmarkStart w:id="37" w:name="_Toc462674904"/>
      <w:bookmarkEnd w:id="33"/>
      <w:r>
        <w:rPr>
          <w:rFonts w:ascii="Arial" w:hAnsi="Arial"/>
        </w:rPr>
        <w:t>Edición</w:t>
      </w:r>
      <w:r w:rsidR="00A72082" w:rsidRPr="001E5921">
        <w:rPr>
          <w:rFonts w:ascii="Arial" w:hAnsi="Arial"/>
        </w:rPr>
        <w:t xml:space="preserve"> </w:t>
      </w:r>
      <w:bookmarkEnd w:id="34"/>
      <w:bookmarkEnd w:id="35"/>
      <w:bookmarkEnd w:id="36"/>
      <w:r>
        <w:rPr>
          <w:rFonts w:ascii="Arial" w:hAnsi="Arial"/>
        </w:rPr>
        <w:t>Evento</w:t>
      </w:r>
      <w:bookmarkEnd w:id="37"/>
    </w:p>
    <w:p w:rsidR="00A72082" w:rsidRPr="001E5921" w:rsidRDefault="00A72082" w:rsidP="00A72082">
      <w:pPr>
        <w:rPr>
          <w:rFonts w:cs="Arial"/>
        </w:rPr>
      </w:pPr>
      <w:r w:rsidRPr="001E5921">
        <w:rPr>
          <w:rFonts w:cs="Arial"/>
          <w:color w:val="000000"/>
        </w:rPr>
        <w:t>El</w:t>
      </w:r>
      <w:r w:rsidR="00DB0DFD">
        <w:rPr>
          <w:rFonts w:cs="Arial"/>
          <w:color w:val="000000"/>
        </w:rPr>
        <w:t xml:space="preserve"> usuario</w:t>
      </w:r>
      <w:r w:rsidRPr="001E5921">
        <w:rPr>
          <w:rFonts w:cs="Arial"/>
          <w:color w:val="000000"/>
        </w:rPr>
        <w:t xml:space="preserve"> </w:t>
      </w:r>
      <w:proofErr w:type="spellStart"/>
      <w:r w:rsidR="00DB0DFD" w:rsidRPr="00486A73">
        <w:rPr>
          <w:rFonts w:cs="Arial"/>
          <w:bCs/>
          <w:color w:val="000000"/>
        </w:rPr>
        <w:t>Administrador</w:t>
      </w:r>
      <w:r w:rsidR="00DB0DFD" w:rsidRPr="0036438F">
        <w:rPr>
          <w:rFonts w:cs="Arial"/>
          <w:bCs/>
          <w:color w:val="000000"/>
        </w:rPr>
        <w:t>|Avanzado|Básico</w:t>
      </w:r>
      <w:proofErr w:type="spellEnd"/>
      <w:r w:rsidR="00DB0DFD" w:rsidRPr="001E5921">
        <w:rPr>
          <w:rFonts w:cs="Arial"/>
          <w:color w:val="000000"/>
        </w:rPr>
        <w:t xml:space="preserve"> </w:t>
      </w:r>
      <w:r w:rsidRPr="001E5921">
        <w:rPr>
          <w:rFonts w:cs="Arial"/>
          <w:color w:val="000000"/>
        </w:rPr>
        <w:t xml:space="preserve">podrá editar los datos de cada evento, visualizando </w:t>
      </w:r>
      <w:r w:rsidR="0099280D">
        <w:rPr>
          <w:rFonts w:cs="Arial"/>
          <w:color w:val="000000"/>
        </w:rPr>
        <w:t>los eventos</w:t>
      </w:r>
      <w:r w:rsidRPr="001E5921">
        <w:rPr>
          <w:rFonts w:cs="Arial"/>
          <w:color w:val="000000"/>
        </w:rPr>
        <w:t xml:space="preserve"> desde el listado hace </w:t>
      </w:r>
      <w:proofErr w:type="spellStart"/>
      <w:r w:rsidRPr="001E5921">
        <w:rPr>
          <w:rFonts w:cs="Arial"/>
          <w:color w:val="000000"/>
        </w:rPr>
        <w:t>click</w:t>
      </w:r>
      <w:proofErr w:type="spellEnd"/>
      <w:r w:rsidRPr="001E5921">
        <w:rPr>
          <w:rFonts w:cs="Arial"/>
          <w:color w:val="000000"/>
        </w:rPr>
        <w:t xml:space="preserve"> en Editar. Se le presenta el mismo formulario que el alta pero con los datos del evento cargados previamente, edita todos los datos referidos al evento y luego da guardar.  Si los datos son cargados correctamente, se le muestra el formulario genérico pero con las configuraciones que poseía previamente. Luego de modificar los datos, guarda los cambios, el sistema actualiza todos los datos del evento y genera el nuevo formulario de inscripción. </w:t>
      </w:r>
    </w:p>
    <w:p w:rsidR="00A72082" w:rsidRPr="001E5921" w:rsidRDefault="00A72082" w:rsidP="00A72082">
      <w:pPr>
        <w:pStyle w:val="Ttulo3"/>
        <w:rPr>
          <w:rFonts w:ascii="Arial" w:hAnsi="Arial"/>
        </w:rPr>
      </w:pPr>
    </w:p>
    <w:p w:rsidR="00A72082" w:rsidRPr="001E5921" w:rsidRDefault="00A72082" w:rsidP="00A72082">
      <w:pPr>
        <w:pStyle w:val="Ttulo3"/>
        <w:rPr>
          <w:rFonts w:ascii="Arial" w:hAnsi="Arial"/>
        </w:rPr>
      </w:pPr>
      <w:bookmarkStart w:id="38" w:name="_Toc320111872"/>
      <w:bookmarkStart w:id="39" w:name="_Toc371089681"/>
      <w:bookmarkStart w:id="40" w:name="_Toc371091435"/>
      <w:bookmarkStart w:id="41" w:name="_Toc462674905"/>
      <w:r w:rsidRPr="001E5921">
        <w:rPr>
          <w:rFonts w:ascii="Arial" w:hAnsi="Arial"/>
        </w:rPr>
        <w:t>Listado de Eventos</w:t>
      </w:r>
      <w:bookmarkEnd w:id="38"/>
      <w:bookmarkEnd w:id="39"/>
      <w:bookmarkEnd w:id="40"/>
      <w:bookmarkEnd w:id="41"/>
    </w:p>
    <w:p w:rsidR="008B46C8" w:rsidRDefault="00A72082" w:rsidP="00A72082">
      <w:pPr>
        <w:pStyle w:val="Prrafodelista"/>
        <w:ind w:left="0"/>
        <w:rPr>
          <w:rFonts w:cs="Arial"/>
          <w:color w:val="000000"/>
        </w:rPr>
      </w:pPr>
      <w:r w:rsidRPr="001E5921">
        <w:rPr>
          <w:rFonts w:cs="Arial"/>
          <w:color w:val="000000"/>
        </w:rPr>
        <w:t xml:space="preserve">El </w:t>
      </w:r>
      <w:r w:rsidR="00DB0DFD">
        <w:rPr>
          <w:rFonts w:cs="Arial"/>
          <w:color w:val="000000"/>
        </w:rPr>
        <w:t xml:space="preserve">usuario </w:t>
      </w:r>
      <w:proofErr w:type="spellStart"/>
      <w:r w:rsidR="00DB0DFD" w:rsidRPr="00486A73">
        <w:rPr>
          <w:rFonts w:cs="Arial"/>
          <w:bCs/>
          <w:color w:val="000000"/>
        </w:rPr>
        <w:t>Administrador</w:t>
      </w:r>
      <w:r w:rsidR="00DB0DFD" w:rsidRPr="0036438F">
        <w:rPr>
          <w:rFonts w:cs="Arial"/>
          <w:bCs/>
          <w:color w:val="000000"/>
        </w:rPr>
        <w:t>|Avanzado|Básico</w:t>
      </w:r>
      <w:proofErr w:type="spellEnd"/>
      <w:r w:rsidRPr="001E5921">
        <w:rPr>
          <w:rFonts w:cs="Arial"/>
          <w:color w:val="000000"/>
        </w:rPr>
        <w:t xml:space="preserve"> puede visualizar todos los eventos actuales</w:t>
      </w:r>
      <w:r w:rsidR="008B46C8">
        <w:rPr>
          <w:rFonts w:cs="Arial"/>
          <w:color w:val="000000"/>
        </w:rPr>
        <w:t xml:space="preserve"> filtrados por: </w:t>
      </w:r>
    </w:p>
    <w:p w:rsidR="008B46C8" w:rsidRDefault="008B46C8" w:rsidP="008B46C8">
      <w:pPr>
        <w:pStyle w:val="Prrafodelista"/>
        <w:numPr>
          <w:ilvl w:val="0"/>
          <w:numId w:val="13"/>
        </w:numPr>
        <w:rPr>
          <w:rFonts w:cs="Arial"/>
          <w:color w:val="000000"/>
        </w:rPr>
      </w:pPr>
      <w:r>
        <w:rPr>
          <w:rFonts w:cs="Arial"/>
          <w:color w:val="000000"/>
        </w:rPr>
        <w:t>ID</w:t>
      </w:r>
    </w:p>
    <w:p w:rsidR="008B46C8" w:rsidRDefault="008B46C8" w:rsidP="008B46C8">
      <w:pPr>
        <w:pStyle w:val="Prrafodelista"/>
        <w:numPr>
          <w:ilvl w:val="0"/>
          <w:numId w:val="13"/>
        </w:numPr>
        <w:rPr>
          <w:rFonts w:cs="Arial"/>
          <w:color w:val="000000"/>
        </w:rPr>
      </w:pPr>
      <w:r>
        <w:rPr>
          <w:rFonts w:cs="Arial"/>
          <w:color w:val="000000"/>
        </w:rPr>
        <w:t>Nombre</w:t>
      </w:r>
    </w:p>
    <w:p w:rsidR="008B46C8" w:rsidRDefault="008B46C8" w:rsidP="008B46C8">
      <w:pPr>
        <w:pStyle w:val="Prrafodelista"/>
        <w:numPr>
          <w:ilvl w:val="0"/>
          <w:numId w:val="13"/>
        </w:numPr>
        <w:rPr>
          <w:rFonts w:cs="Arial"/>
          <w:color w:val="000000"/>
        </w:rPr>
      </w:pPr>
      <w:r>
        <w:rPr>
          <w:rFonts w:cs="Arial"/>
          <w:color w:val="000000"/>
        </w:rPr>
        <w:t>Lugar</w:t>
      </w:r>
    </w:p>
    <w:p w:rsidR="008B46C8" w:rsidRDefault="008B46C8" w:rsidP="008B46C8">
      <w:pPr>
        <w:pStyle w:val="Prrafodelista"/>
        <w:numPr>
          <w:ilvl w:val="0"/>
          <w:numId w:val="13"/>
        </w:numPr>
        <w:rPr>
          <w:rFonts w:cs="Arial"/>
          <w:color w:val="000000"/>
        </w:rPr>
      </w:pPr>
      <w:r>
        <w:rPr>
          <w:rFonts w:cs="Arial"/>
          <w:color w:val="000000"/>
        </w:rPr>
        <w:t>Fecha inicio</w:t>
      </w:r>
    </w:p>
    <w:p w:rsidR="008B46C8" w:rsidRDefault="008B46C8" w:rsidP="008B46C8">
      <w:pPr>
        <w:pStyle w:val="Prrafodelista"/>
        <w:numPr>
          <w:ilvl w:val="0"/>
          <w:numId w:val="13"/>
        </w:numPr>
        <w:rPr>
          <w:rFonts w:cs="Arial"/>
          <w:color w:val="000000"/>
        </w:rPr>
      </w:pPr>
      <w:r>
        <w:rPr>
          <w:rFonts w:cs="Arial"/>
          <w:color w:val="000000"/>
        </w:rPr>
        <w:t>Fecha fin</w:t>
      </w:r>
    </w:p>
    <w:p w:rsidR="00A72082" w:rsidRDefault="008B46C8" w:rsidP="00A72082">
      <w:pPr>
        <w:pStyle w:val="Prrafodelista"/>
        <w:ind w:left="0"/>
        <w:rPr>
          <w:rFonts w:cs="Arial"/>
          <w:color w:val="000000"/>
        </w:rPr>
      </w:pPr>
      <w:r>
        <w:rPr>
          <w:rFonts w:cs="Arial"/>
          <w:color w:val="000000"/>
        </w:rPr>
        <w:t>D</w:t>
      </w:r>
      <w:r w:rsidR="00A72082" w:rsidRPr="001E5921">
        <w:rPr>
          <w:rFonts w:cs="Arial"/>
          <w:color w:val="000000"/>
        </w:rPr>
        <w:t>e cada evento se muestra:</w:t>
      </w:r>
    </w:p>
    <w:p w:rsidR="008B46C8" w:rsidRDefault="008B46C8" w:rsidP="00A72082">
      <w:pPr>
        <w:pStyle w:val="Prrafodelista"/>
        <w:numPr>
          <w:ilvl w:val="0"/>
          <w:numId w:val="8"/>
        </w:numPr>
        <w:rPr>
          <w:rFonts w:cs="Arial"/>
          <w:color w:val="000000"/>
        </w:rPr>
      </w:pPr>
      <w:r>
        <w:rPr>
          <w:rFonts w:cs="Arial"/>
          <w:color w:val="000000"/>
        </w:rPr>
        <w:t>ID</w:t>
      </w:r>
    </w:p>
    <w:p w:rsidR="00A72082" w:rsidRPr="001E5921" w:rsidRDefault="00A72082" w:rsidP="00A72082">
      <w:pPr>
        <w:pStyle w:val="Prrafodelista"/>
        <w:numPr>
          <w:ilvl w:val="0"/>
          <w:numId w:val="8"/>
        </w:numPr>
        <w:rPr>
          <w:rFonts w:cs="Arial"/>
          <w:color w:val="000000"/>
        </w:rPr>
      </w:pPr>
      <w:r w:rsidRPr="001E5921">
        <w:rPr>
          <w:rFonts w:cs="Arial"/>
          <w:color w:val="000000"/>
        </w:rPr>
        <w:t>Nombre</w:t>
      </w:r>
      <w:r w:rsidR="0099280D">
        <w:rPr>
          <w:rFonts w:cs="Arial"/>
          <w:color w:val="000000"/>
        </w:rPr>
        <w:t xml:space="preserve"> (con un link al formulario de inscripción)</w:t>
      </w:r>
    </w:p>
    <w:p w:rsidR="00A72082" w:rsidRPr="001E5921" w:rsidRDefault="00A72082" w:rsidP="00A72082">
      <w:pPr>
        <w:pStyle w:val="Prrafodelista"/>
        <w:numPr>
          <w:ilvl w:val="0"/>
          <w:numId w:val="8"/>
        </w:numPr>
        <w:rPr>
          <w:rFonts w:cs="Arial"/>
          <w:color w:val="000000"/>
        </w:rPr>
      </w:pPr>
      <w:r w:rsidRPr="001E5921">
        <w:rPr>
          <w:rFonts w:cs="Arial"/>
          <w:color w:val="000000"/>
        </w:rPr>
        <w:t>Fecha</w:t>
      </w:r>
    </w:p>
    <w:p w:rsidR="00A72082" w:rsidRPr="001E5921" w:rsidRDefault="00A72082" w:rsidP="00A72082">
      <w:pPr>
        <w:pStyle w:val="Prrafodelista"/>
        <w:numPr>
          <w:ilvl w:val="0"/>
          <w:numId w:val="8"/>
        </w:numPr>
        <w:rPr>
          <w:rFonts w:cs="Arial"/>
          <w:color w:val="000000"/>
        </w:rPr>
      </w:pPr>
      <w:r w:rsidRPr="001E5921">
        <w:rPr>
          <w:rFonts w:cs="Arial"/>
          <w:color w:val="000000"/>
        </w:rPr>
        <w:t>Hora</w:t>
      </w:r>
    </w:p>
    <w:p w:rsidR="00A72082" w:rsidRPr="001E5921" w:rsidRDefault="00A72082" w:rsidP="00A72082">
      <w:pPr>
        <w:pStyle w:val="Prrafodelista"/>
        <w:numPr>
          <w:ilvl w:val="0"/>
          <w:numId w:val="8"/>
        </w:numPr>
        <w:rPr>
          <w:rFonts w:cs="Arial"/>
          <w:color w:val="000000"/>
        </w:rPr>
      </w:pPr>
      <w:r w:rsidRPr="001E5921">
        <w:rPr>
          <w:rFonts w:cs="Arial"/>
          <w:color w:val="000000"/>
        </w:rPr>
        <w:t>Lugar</w:t>
      </w:r>
    </w:p>
    <w:p w:rsidR="00A72082" w:rsidRPr="001E5921" w:rsidRDefault="00A72082" w:rsidP="00A72082">
      <w:pPr>
        <w:pStyle w:val="Prrafodelista"/>
        <w:numPr>
          <w:ilvl w:val="0"/>
          <w:numId w:val="8"/>
        </w:numPr>
        <w:rPr>
          <w:rFonts w:cs="Arial"/>
          <w:color w:val="000000"/>
        </w:rPr>
      </w:pPr>
      <w:r w:rsidRPr="001E5921">
        <w:rPr>
          <w:rFonts w:cs="Arial"/>
          <w:color w:val="000000"/>
        </w:rPr>
        <w:t>Fecha Inicio Inscripción</w:t>
      </w:r>
    </w:p>
    <w:p w:rsidR="00A72082" w:rsidRPr="001E5921" w:rsidRDefault="00A72082" w:rsidP="00A72082">
      <w:pPr>
        <w:pStyle w:val="Prrafodelista"/>
        <w:numPr>
          <w:ilvl w:val="0"/>
          <w:numId w:val="8"/>
        </w:numPr>
        <w:rPr>
          <w:rFonts w:cs="Arial"/>
          <w:color w:val="000000"/>
        </w:rPr>
      </w:pPr>
      <w:r w:rsidRPr="001E5921">
        <w:rPr>
          <w:rFonts w:cs="Arial"/>
          <w:color w:val="000000"/>
        </w:rPr>
        <w:t>Fecha Fin Inscripción</w:t>
      </w:r>
    </w:p>
    <w:p w:rsidR="00A72082" w:rsidRPr="001E5921" w:rsidRDefault="00A72082" w:rsidP="00A72082">
      <w:pPr>
        <w:pStyle w:val="Prrafodelista"/>
        <w:numPr>
          <w:ilvl w:val="0"/>
          <w:numId w:val="8"/>
        </w:numPr>
        <w:rPr>
          <w:rFonts w:cs="Arial"/>
          <w:color w:val="000000"/>
        </w:rPr>
      </w:pPr>
      <w:r w:rsidRPr="001E5921">
        <w:rPr>
          <w:rFonts w:cs="Arial"/>
          <w:color w:val="000000"/>
        </w:rPr>
        <w:t xml:space="preserve">Eliminar (CU: </w:t>
      </w:r>
      <w:hyperlink w:anchor="_Baja_Convocatoria" w:history="1">
        <w:r w:rsidR="00625426">
          <w:rPr>
            <w:rStyle w:val="Hipervnculo"/>
            <w:rFonts w:cs="Arial"/>
          </w:rPr>
          <w:t>Baja e</w:t>
        </w:r>
        <w:r w:rsidR="00625426">
          <w:rPr>
            <w:rStyle w:val="Hipervnculo"/>
            <w:rFonts w:cs="Arial"/>
          </w:rPr>
          <w:t>v</w:t>
        </w:r>
        <w:r w:rsidR="00625426">
          <w:rPr>
            <w:rStyle w:val="Hipervnculo"/>
            <w:rFonts w:cs="Arial"/>
          </w:rPr>
          <w:t>ento</w:t>
        </w:r>
      </w:hyperlink>
      <w:r w:rsidRPr="001E5921">
        <w:rPr>
          <w:rFonts w:cs="Arial"/>
          <w:color w:val="000000"/>
        </w:rPr>
        <w:t>)</w:t>
      </w:r>
    </w:p>
    <w:p w:rsidR="00A72082" w:rsidRPr="001E5921" w:rsidRDefault="00A72082" w:rsidP="00A72082">
      <w:pPr>
        <w:pStyle w:val="Prrafodelista"/>
        <w:numPr>
          <w:ilvl w:val="0"/>
          <w:numId w:val="8"/>
        </w:numPr>
        <w:rPr>
          <w:rFonts w:cs="Arial"/>
          <w:color w:val="000000"/>
        </w:rPr>
      </w:pPr>
      <w:r w:rsidRPr="001E5921">
        <w:rPr>
          <w:rFonts w:cs="Arial"/>
          <w:color w:val="000000"/>
        </w:rPr>
        <w:t xml:space="preserve">Editar (CU: </w:t>
      </w:r>
      <w:hyperlink w:anchor="_Modificación_Convocatoria" w:history="1">
        <w:r w:rsidR="00625426">
          <w:rPr>
            <w:rStyle w:val="Hipervnculo"/>
            <w:rFonts w:cs="Arial"/>
          </w:rPr>
          <w:t>Edició</w:t>
        </w:r>
        <w:r w:rsidR="00625426">
          <w:rPr>
            <w:rStyle w:val="Hipervnculo"/>
            <w:rFonts w:cs="Arial"/>
          </w:rPr>
          <w:t>n</w:t>
        </w:r>
        <w:r w:rsidR="00625426">
          <w:rPr>
            <w:rStyle w:val="Hipervnculo"/>
            <w:rFonts w:cs="Arial"/>
          </w:rPr>
          <w:t xml:space="preserve"> evento</w:t>
        </w:r>
      </w:hyperlink>
      <w:r w:rsidRPr="001E5921">
        <w:rPr>
          <w:rFonts w:cs="Arial"/>
          <w:color w:val="000000"/>
        </w:rPr>
        <w:t>)</w:t>
      </w:r>
    </w:p>
    <w:p w:rsidR="002D5397" w:rsidRPr="001E5921" w:rsidRDefault="002D5397" w:rsidP="00A72082">
      <w:pPr>
        <w:pStyle w:val="Prrafodelista"/>
        <w:numPr>
          <w:ilvl w:val="0"/>
          <w:numId w:val="8"/>
        </w:numPr>
        <w:rPr>
          <w:rFonts w:cs="Arial"/>
          <w:color w:val="000000"/>
        </w:rPr>
      </w:pPr>
      <w:r w:rsidRPr="001E5921">
        <w:rPr>
          <w:rFonts w:cs="Arial"/>
          <w:color w:val="000000"/>
        </w:rPr>
        <w:t>Listado de Inscriptos</w:t>
      </w:r>
    </w:p>
    <w:p w:rsidR="002D5397" w:rsidRPr="001E5921" w:rsidRDefault="002D5397" w:rsidP="00A72082">
      <w:pPr>
        <w:pStyle w:val="Prrafodelista"/>
        <w:numPr>
          <w:ilvl w:val="0"/>
          <w:numId w:val="8"/>
        </w:numPr>
        <w:rPr>
          <w:rFonts w:cs="Arial"/>
          <w:color w:val="000000"/>
        </w:rPr>
      </w:pPr>
      <w:r w:rsidRPr="001E5921">
        <w:rPr>
          <w:rFonts w:cs="Arial"/>
          <w:color w:val="000000"/>
        </w:rPr>
        <w:t>Vista previa certificado</w:t>
      </w:r>
    </w:p>
    <w:p w:rsidR="002D5397" w:rsidRPr="001E5921" w:rsidRDefault="002D5397" w:rsidP="00A72082">
      <w:pPr>
        <w:pStyle w:val="Prrafodelista"/>
        <w:numPr>
          <w:ilvl w:val="0"/>
          <w:numId w:val="8"/>
        </w:numPr>
        <w:rPr>
          <w:rFonts w:cs="Arial"/>
          <w:color w:val="000000"/>
        </w:rPr>
      </w:pPr>
      <w:r w:rsidRPr="001E5921">
        <w:rPr>
          <w:rFonts w:cs="Arial"/>
          <w:color w:val="000000"/>
        </w:rPr>
        <w:t>Ir a la página del solicitud del certificado</w:t>
      </w:r>
    </w:p>
    <w:p w:rsidR="00A72082" w:rsidRPr="001E5921" w:rsidRDefault="00A72082" w:rsidP="00A72082">
      <w:pPr>
        <w:pStyle w:val="Prrafodelista"/>
        <w:ind w:left="360"/>
        <w:rPr>
          <w:rFonts w:cs="Arial"/>
          <w:color w:val="000000"/>
        </w:rPr>
      </w:pPr>
    </w:p>
    <w:p w:rsidR="00A72082" w:rsidRPr="001E5921" w:rsidRDefault="00A72082" w:rsidP="00A72082">
      <w:pPr>
        <w:pStyle w:val="Ttulo3"/>
        <w:rPr>
          <w:rFonts w:ascii="Arial" w:hAnsi="Arial"/>
        </w:rPr>
      </w:pPr>
      <w:bookmarkStart w:id="42" w:name="_Exportar_Datos_de_Inscriptos"/>
      <w:bookmarkStart w:id="43" w:name="_Toc320111874"/>
      <w:bookmarkStart w:id="44" w:name="_Toc371089682"/>
      <w:bookmarkStart w:id="45" w:name="_Toc371091436"/>
      <w:bookmarkStart w:id="46" w:name="_Toc462674906"/>
      <w:bookmarkEnd w:id="42"/>
      <w:r w:rsidRPr="001E5921">
        <w:rPr>
          <w:rFonts w:ascii="Arial" w:hAnsi="Arial"/>
        </w:rPr>
        <w:t>Inscripción Evento</w:t>
      </w:r>
      <w:bookmarkEnd w:id="43"/>
      <w:bookmarkEnd w:id="44"/>
      <w:bookmarkEnd w:id="45"/>
      <w:bookmarkEnd w:id="46"/>
    </w:p>
    <w:p w:rsidR="00A72082" w:rsidRPr="001E5921" w:rsidRDefault="00A72082" w:rsidP="00A72082">
      <w:pPr>
        <w:rPr>
          <w:rFonts w:cs="Arial"/>
        </w:rPr>
      </w:pPr>
      <w:r w:rsidRPr="001E5921">
        <w:rPr>
          <w:rFonts w:cs="Arial"/>
          <w:u w:val="single"/>
        </w:rPr>
        <w:t>Pre-condición:</w:t>
      </w:r>
      <w:r w:rsidRPr="001E5921">
        <w:rPr>
          <w:rFonts w:cs="Arial"/>
        </w:rPr>
        <w:t xml:space="preserve"> haber ejecutado CU Alta </w:t>
      </w:r>
      <w:r w:rsidR="009F3AB5">
        <w:rPr>
          <w:rFonts w:cs="Arial"/>
        </w:rPr>
        <w:t>Evento</w:t>
      </w:r>
      <w:r w:rsidRPr="001E5921">
        <w:rPr>
          <w:rFonts w:cs="Arial"/>
        </w:rPr>
        <w:t xml:space="preserve"> y la fecha Inicial &lt;= fecha actual &lt;= fecha Fin.</w:t>
      </w:r>
    </w:p>
    <w:p w:rsidR="00A72082" w:rsidRPr="001E5921" w:rsidRDefault="00A72082" w:rsidP="00A72082">
      <w:pPr>
        <w:rPr>
          <w:rFonts w:cs="Arial"/>
          <w:color w:val="000000"/>
        </w:rPr>
      </w:pPr>
    </w:p>
    <w:p w:rsidR="00A72082" w:rsidRPr="001E5921" w:rsidRDefault="00A72082" w:rsidP="00A72082">
      <w:pPr>
        <w:rPr>
          <w:rFonts w:cs="Arial"/>
          <w:color w:val="000000"/>
        </w:rPr>
      </w:pPr>
      <w:r w:rsidRPr="001E5921">
        <w:rPr>
          <w:rFonts w:cs="Arial"/>
          <w:color w:val="000000"/>
        </w:rPr>
        <w:t>Al usuario anónimo se le presentara el formulario creado desde la administración, se le mostrarán todos los datos básicos más los candidatos incluidos por el administrador:</w:t>
      </w:r>
    </w:p>
    <w:p w:rsidR="00A72082" w:rsidRPr="001E5921" w:rsidRDefault="00A72082" w:rsidP="00A72082">
      <w:pPr>
        <w:numPr>
          <w:ilvl w:val="0"/>
          <w:numId w:val="9"/>
        </w:numPr>
        <w:rPr>
          <w:rFonts w:cs="Arial"/>
          <w:color w:val="000000"/>
        </w:rPr>
      </w:pPr>
      <w:r w:rsidRPr="001E5921">
        <w:rPr>
          <w:rFonts w:cs="Arial"/>
          <w:color w:val="000000"/>
        </w:rPr>
        <w:t>Correo electrónico (Necesariamente Obligatorio)</w:t>
      </w:r>
    </w:p>
    <w:p w:rsidR="00A72082" w:rsidRPr="001E5921" w:rsidRDefault="00A72082" w:rsidP="00A72082">
      <w:pPr>
        <w:numPr>
          <w:ilvl w:val="0"/>
          <w:numId w:val="9"/>
        </w:numPr>
        <w:rPr>
          <w:rFonts w:cs="Arial"/>
          <w:color w:val="000000"/>
        </w:rPr>
      </w:pPr>
      <w:r w:rsidRPr="001E5921">
        <w:rPr>
          <w:rFonts w:cs="Arial"/>
          <w:color w:val="000000"/>
        </w:rPr>
        <w:t>Apellido</w:t>
      </w:r>
    </w:p>
    <w:p w:rsidR="00A72082" w:rsidRPr="001E5921" w:rsidRDefault="00A72082" w:rsidP="00A72082">
      <w:pPr>
        <w:numPr>
          <w:ilvl w:val="0"/>
          <w:numId w:val="9"/>
        </w:numPr>
        <w:rPr>
          <w:rFonts w:cs="Arial"/>
          <w:color w:val="000000"/>
        </w:rPr>
      </w:pPr>
      <w:r w:rsidRPr="001E5921">
        <w:rPr>
          <w:rFonts w:cs="Arial"/>
          <w:color w:val="000000"/>
        </w:rPr>
        <w:t>Nombre</w:t>
      </w:r>
    </w:p>
    <w:p w:rsidR="00A72082" w:rsidRPr="001E5921" w:rsidRDefault="00A72082" w:rsidP="00A72082">
      <w:pPr>
        <w:numPr>
          <w:ilvl w:val="0"/>
          <w:numId w:val="9"/>
        </w:numPr>
        <w:rPr>
          <w:rFonts w:cs="Arial"/>
          <w:color w:val="000000"/>
        </w:rPr>
      </w:pPr>
      <w:r w:rsidRPr="001E5921">
        <w:rPr>
          <w:rFonts w:cs="Arial"/>
          <w:color w:val="000000"/>
        </w:rPr>
        <w:t>Genero</w:t>
      </w:r>
    </w:p>
    <w:p w:rsidR="00A72082" w:rsidRPr="001E5921" w:rsidRDefault="00A72082" w:rsidP="00A72082">
      <w:pPr>
        <w:numPr>
          <w:ilvl w:val="0"/>
          <w:numId w:val="9"/>
        </w:numPr>
        <w:rPr>
          <w:rFonts w:cs="Arial"/>
          <w:color w:val="000000"/>
        </w:rPr>
      </w:pPr>
      <w:r w:rsidRPr="001E5921">
        <w:rPr>
          <w:rFonts w:cs="Arial"/>
          <w:color w:val="000000"/>
        </w:rPr>
        <w:t>País</w:t>
      </w:r>
    </w:p>
    <w:p w:rsidR="00A72082" w:rsidRPr="001E5921" w:rsidRDefault="00A72082" w:rsidP="00A72082">
      <w:pPr>
        <w:numPr>
          <w:ilvl w:val="0"/>
          <w:numId w:val="9"/>
        </w:numPr>
        <w:rPr>
          <w:rFonts w:cs="Arial"/>
          <w:color w:val="000000"/>
        </w:rPr>
      </w:pPr>
      <w:r w:rsidRPr="001E5921">
        <w:rPr>
          <w:rFonts w:cs="Arial"/>
          <w:color w:val="000000"/>
        </w:rPr>
        <w:t>País (</w:t>
      </w:r>
      <w:r w:rsidRPr="001E5921">
        <w:rPr>
          <w:rFonts w:cs="Arial"/>
        </w:rPr>
        <w:t>selecciona de una lista de países predefinida)</w:t>
      </w:r>
    </w:p>
    <w:p w:rsidR="00A72082" w:rsidRPr="001E5921" w:rsidRDefault="00A72082" w:rsidP="00A72082">
      <w:pPr>
        <w:numPr>
          <w:ilvl w:val="0"/>
          <w:numId w:val="9"/>
        </w:numPr>
        <w:rPr>
          <w:rFonts w:cs="Arial"/>
          <w:color w:val="000000"/>
        </w:rPr>
      </w:pPr>
      <w:r w:rsidRPr="001E5921">
        <w:rPr>
          <w:rFonts w:cs="Arial"/>
          <w:color w:val="000000"/>
        </w:rPr>
        <w:t>Ciudad</w:t>
      </w:r>
    </w:p>
    <w:p w:rsidR="00A72082" w:rsidRPr="001E5921" w:rsidRDefault="00A72082" w:rsidP="00A72082">
      <w:pPr>
        <w:numPr>
          <w:ilvl w:val="0"/>
          <w:numId w:val="9"/>
        </w:numPr>
        <w:rPr>
          <w:rFonts w:cs="Arial"/>
          <w:color w:val="000000"/>
        </w:rPr>
      </w:pPr>
      <w:r w:rsidRPr="001E5921">
        <w:rPr>
          <w:rFonts w:cs="Arial"/>
        </w:rPr>
        <w:t>Teléfono</w:t>
      </w:r>
    </w:p>
    <w:p w:rsidR="00A72082" w:rsidRPr="001E5921" w:rsidRDefault="00A72082" w:rsidP="00A72082">
      <w:pPr>
        <w:numPr>
          <w:ilvl w:val="0"/>
          <w:numId w:val="9"/>
        </w:numPr>
        <w:rPr>
          <w:rFonts w:cs="Arial"/>
          <w:color w:val="000000"/>
        </w:rPr>
      </w:pPr>
      <w:r w:rsidRPr="001E5921">
        <w:rPr>
          <w:rFonts w:cs="Arial"/>
          <w:color w:val="000000"/>
        </w:rPr>
        <w:t>Institución</w:t>
      </w:r>
    </w:p>
    <w:p w:rsidR="00A72082" w:rsidRPr="001E5921" w:rsidRDefault="00A72082" w:rsidP="00A72082">
      <w:pPr>
        <w:numPr>
          <w:ilvl w:val="0"/>
          <w:numId w:val="9"/>
        </w:numPr>
        <w:rPr>
          <w:rFonts w:cs="Arial"/>
          <w:color w:val="000000"/>
        </w:rPr>
      </w:pPr>
      <w:r w:rsidRPr="001E5921">
        <w:rPr>
          <w:rFonts w:cs="Arial"/>
          <w:color w:val="000000"/>
        </w:rPr>
        <w:t>Nombre del secretario</w:t>
      </w:r>
    </w:p>
    <w:p w:rsidR="00A72082" w:rsidRDefault="00A72082" w:rsidP="00A72082">
      <w:pPr>
        <w:numPr>
          <w:ilvl w:val="0"/>
          <w:numId w:val="9"/>
        </w:numPr>
        <w:rPr>
          <w:rFonts w:cs="Arial"/>
          <w:color w:val="000000"/>
        </w:rPr>
      </w:pPr>
      <w:r w:rsidRPr="001E5921">
        <w:rPr>
          <w:rFonts w:cs="Arial"/>
          <w:color w:val="000000"/>
        </w:rPr>
        <w:t>Correo electrónico del secretario</w:t>
      </w:r>
    </w:p>
    <w:p w:rsidR="007C3DA4" w:rsidRDefault="007C3DA4" w:rsidP="00A72082">
      <w:pPr>
        <w:numPr>
          <w:ilvl w:val="0"/>
          <w:numId w:val="9"/>
        </w:numPr>
        <w:rPr>
          <w:rFonts w:cs="Arial"/>
          <w:color w:val="000000"/>
        </w:rPr>
      </w:pPr>
      <w:r>
        <w:rPr>
          <w:rFonts w:cs="Arial"/>
          <w:color w:val="000000"/>
        </w:rPr>
        <w:t>Inciso</w:t>
      </w:r>
    </w:p>
    <w:p w:rsidR="007C3DA4" w:rsidRPr="001E5921" w:rsidRDefault="007C3DA4" w:rsidP="00A72082">
      <w:pPr>
        <w:numPr>
          <w:ilvl w:val="0"/>
          <w:numId w:val="9"/>
        </w:numPr>
        <w:rPr>
          <w:rFonts w:cs="Arial"/>
          <w:color w:val="000000"/>
        </w:rPr>
      </w:pPr>
      <w:r>
        <w:rPr>
          <w:rFonts w:cs="Arial"/>
          <w:color w:val="000000"/>
        </w:rPr>
        <w:t>Unidad ejecutora</w:t>
      </w:r>
    </w:p>
    <w:p w:rsidR="00A72082" w:rsidRPr="001E5921" w:rsidRDefault="00A72082" w:rsidP="00A72082">
      <w:pPr>
        <w:numPr>
          <w:ilvl w:val="0"/>
          <w:numId w:val="9"/>
        </w:numPr>
        <w:rPr>
          <w:rFonts w:cs="Arial"/>
          <w:color w:val="000000"/>
        </w:rPr>
      </w:pPr>
      <w:r w:rsidRPr="001E5921">
        <w:rPr>
          <w:rFonts w:cs="Arial"/>
          <w:color w:val="000000"/>
        </w:rPr>
        <w:t>Candidato 1 (solo si el administrador lo incluye)</w:t>
      </w:r>
    </w:p>
    <w:p w:rsidR="00A72082" w:rsidRPr="001E5921" w:rsidRDefault="00A72082" w:rsidP="00A72082">
      <w:pPr>
        <w:numPr>
          <w:ilvl w:val="0"/>
          <w:numId w:val="9"/>
        </w:numPr>
        <w:rPr>
          <w:rFonts w:cs="Arial"/>
          <w:color w:val="000000"/>
        </w:rPr>
      </w:pPr>
      <w:r w:rsidRPr="001E5921">
        <w:rPr>
          <w:rFonts w:cs="Arial"/>
          <w:color w:val="000000"/>
        </w:rPr>
        <w:t xml:space="preserve">      . . .</w:t>
      </w:r>
    </w:p>
    <w:p w:rsidR="00A72082" w:rsidRPr="001E5921" w:rsidRDefault="00A72082" w:rsidP="00A72082">
      <w:pPr>
        <w:numPr>
          <w:ilvl w:val="0"/>
          <w:numId w:val="9"/>
        </w:numPr>
        <w:rPr>
          <w:rFonts w:cs="Arial"/>
          <w:color w:val="000000"/>
        </w:rPr>
      </w:pPr>
      <w:r w:rsidRPr="001E5921">
        <w:rPr>
          <w:rFonts w:cs="Arial"/>
          <w:color w:val="000000"/>
        </w:rPr>
        <w:t xml:space="preserve">      . . .</w:t>
      </w:r>
    </w:p>
    <w:p w:rsidR="00A72082" w:rsidRPr="001E5921" w:rsidRDefault="00A72082" w:rsidP="00A72082">
      <w:pPr>
        <w:numPr>
          <w:ilvl w:val="0"/>
          <w:numId w:val="9"/>
        </w:numPr>
        <w:rPr>
          <w:rFonts w:cs="Arial"/>
          <w:color w:val="000000"/>
        </w:rPr>
      </w:pPr>
      <w:r w:rsidRPr="001E5921">
        <w:rPr>
          <w:rFonts w:cs="Arial"/>
          <w:color w:val="000000"/>
        </w:rPr>
        <w:t xml:space="preserve">Candidato </w:t>
      </w:r>
      <w:r w:rsidR="009B6E0F" w:rsidRPr="001E5921">
        <w:rPr>
          <w:rFonts w:cs="Arial"/>
          <w:color w:val="000000"/>
        </w:rPr>
        <w:t>23</w:t>
      </w:r>
      <w:r w:rsidRPr="001E5921">
        <w:rPr>
          <w:rFonts w:cs="Arial"/>
          <w:color w:val="000000"/>
        </w:rPr>
        <w:t xml:space="preserve"> (solo si el administrador lo incluye)</w:t>
      </w:r>
    </w:p>
    <w:p w:rsidR="00A72082" w:rsidRPr="001E5921" w:rsidRDefault="00A72082" w:rsidP="00A72082">
      <w:pPr>
        <w:rPr>
          <w:rFonts w:cs="Arial"/>
          <w:color w:val="000000"/>
        </w:rPr>
      </w:pPr>
    </w:p>
    <w:p w:rsidR="00A72082" w:rsidRPr="001E5921" w:rsidRDefault="00A72082" w:rsidP="00A72082">
      <w:pPr>
        <w:rPr>
          <w:rFonts w:cs="Arial"/>
          <w:color w:val="000000"/>
          <w:u w:val="single"/>
        </w:rPr>
      </w:pPr>
    </w:p>
    <w:p w:rsidR="00A72082" w:rsidRPr="001E5921" w:rsidRDefault="00A72082" w:rsidP="00A72082">
      <w:pPr>
        <w:jc w:val="left"/>
        <w:rPr>
          <w:rFonts w:cs="Arial"/>
          <w:b/>
          <w:bCs/>
          <w:iCs/>
          <w:sz w:val="32"/>
          <w:szCs w:val="28"/>
        </w:rPr>
      </w:pPr>
      <w:r w:rsidRPr="001E5921">
        <w:rPr>
          <w:rFonts w:cs="Arial"/>
          <w:color w:val="000000"/>
        </w:rPr>
        <w:t xml:space="preserve">Deberá ingresar el correo electrónico más todos los datos marcados como obligatorio por el administrador, luego de completar los datos correctamente da </w:t>
      </w:r>
      <w:proofErr w:type="spellStart"/>
      <w:r w:rsidRPr="001E5921">
        <w:rPr>
          <w:rFonts w:cs="Arial"/>
          <w:color w:val="000000"/>
        </w:rPr>
        <w:t>click</w:t>
      </w:r>
      <w:proofErr w:type="spellEnd"/>
      <w:r w:rsidRPr="001E5921">
        <w:rPr>
          <w:rFonts w:cs="Arial"/>
          <w:color w:val="000000"/>
        </w:rPr>
        <w:t xml:space="preserve"> en el botón Registrar y el sistema inscribe el usuario actual al evento en cuestión, enviándole un mail con sus datos de registro y del evento (en dos idiomas en caso sea </w:t>
      </w:r>
      <w:proofErr w:type="spellStart"/>
      <w:r w:rsidRPr="001E5921">
        <w:rPr>
          <w:rFonts w:cs="Arial"/>
          <w:color w:val="000000"/>
        </w:rPr>
        <w:t>multidioma</w:t>
      </w:r>
      <w:proofErr w:type="spellEnd"/>
      <w:r w:rsidRPr="001E5921">
        <w:rPr>
          <w:rFonts w:cs="Arial"/>
          <w:color w:val="000000"/>
        </w:rPr>
        <w:t>).</w:t>
      </w:r>
    </w:p>
    <w:p w:rsidR="00A72082" w:rsidRDefault="00A72082" w:rsidP="00A72082">
      <w:pPr>
        <w:rPr>
          <w:rFonts w:cs="Arial"/>
        </w:rPr>
      </w:pPr>
    </w:p>
    <w:p w:rsidR="0096274E" w:rsidRDefault="0096274E" w:rsidP="0096274E">
      <w:pPr>
        <w:pStyle w:val="Ttulo3"/>
        <w:ind w:left="2124" w:hanging="2124"/>
        <w:rPr>
          <w:rFonts w:ascii="Arial" w:hAnsi="Arial"/>
        </w:rPr>
      </w:pPr>
      <w:bookmarkStart w:id="47" w:name="_Toc462674907"/>
      <w:r>
        <w:rPr>
          <w:rFonts w:ascii="Arial" w:hAnsi="Arial"/>
        </w:rPr>
        <w:t>Alta</w:t>
      </w:r>
      <w:r w:rsidRPr="001E5921">
        <w:rPr>
          <w:rFonts w:ascii="Arial" w:hAnsi="Arial"/>
        </w:rPr>
        <w:t xml:space="preserve"> </w:t>
      </w:r>
      <w:r>
        <w:rPr>
          <w:rFonts w:ascii="Arial" w:hAnsi="Arial"/>
        </w:rPr>
        <w:t>Usuario</w:t>
      </w:r>
      <w:bookmarkEnd w:id="47"/>
    </w:p>
    <w:p w:rsidR="008E0F9D" w:rsidRPr="008E0F9D" w:rsidRDefault="008E0F9D" w:rsidP="008E0F9D">
      <w:r w:rsidRPr="001E5921">
        <w:rPr>
          <w:rFonts w:cs="Arial"/>
          <w:color w:val="000000"/>
        </w:rPr>
        <w:t>El</w:t>
      </w:r>
      <w:r>
        <w:rPr>
          <w:rFonts w:cs="Arial"/>
          <w:color w:val="000000"/>
        </w:rPr>
        <w:t xml:space="preserve"> usuario</w:t>
      </w:r>
      <w:r w:rsidRPr="001E5921">
        <w:rPr>
          <w:rFonts w:cs="Arial"/>
          <w:color w:val="000000"/>
        </w:rPr>
        <w:t xml:space="preserve"> </w:t>
      </w:r>
      <w:proofErr w:type="spellStart"/>
      <w:r w:rsidRPr="00486A73">
        <w:rPr>
          <w:rFonts w:cs="Arial"/>
          <w:bCs/>
          <w:color w:val="000000"/>
        </w:rPr>
        <w:t>Administrador</w:t>
      </w:r>
      <w:r>
        <w:rPr>
          <w:rFonts w:cs="Arial"/>
          <w:bCs/>
          <w:color w:val="000000"/>
        </w:rPr>
        <w:t>|Avanzado</w:t>
      </w:r>
      <w:proofErr w:type="spellEnd"/>
      <w:r>
        <w:rPr>
          <w:rFonts w:cs="Arial"/>
          <w:bCs/>
          <w:color w:val="000000"/>
        </w:rPr>
        <w:t xml:space="preserve"> podrá crear usuarios, </w:t>
      </w:r>
      <w:r w:rsidR="00066A6D">
        <w:rPr>
          <w:rFonts w:cs="Arial"/>
          <w:bCs/>
          <w:color w:val="000000"/>
        </w:rPr>
        <w:t>el</w:t>
      </w:r>
      <w:r w:rsidR="00047FB9">
        <w:rPr>
          <w:rFonts w:cs="Arial"/>
          <w:bCs/>
          <w:color w:val="000000"/>
        </w:rPr>
        <w:t xml:space="preserve"> siguiente</w:t>
      </w:r>
      <w:r w:rsidR="00066A6D">
        <w:rPr>
          <w:rFonts w:cs="Arial"/>
          <w:bCs/>
          <w:color w:val="000000"/>
        </w:rPr>
        <w:t xml:space="preserve"> </w:t>
      </w:r>
      <w:r>
        <w:rPr>
          <w:rFonts w:cs="Arial"/>
          <w:bCs/>
          <w:color w:val="000000"/>
        </w:rPr>
        <w:t xml:space="preserve">flujo </w:t>
      </w:r>
      <w:r w:rsidR="00047FB9">
        <w:rPr>
          <w:rFonts w:cs="Arial"/>
          <w:bCs/>
          <w:color w:val="000000"/>
        </w:rPr>
        <w:t>define los pasos a seguir</w:t>
      </w:r>
      <w:r>
        <w:rPr>
          <w:rFonts w:cs="Arial"/>
          <w:bCs/>
          <w:color w:val="000000"/>
        </w:rPr>
        <w:t>:</w:t>
      </w:r>
    </w:p>
    <w:p w:rsidR="008E0F9D" w:rsidRDefault="008E0F9D" w:rsidP="008E0F9D">
      <w:pPr>
        <w:pStyle w:val="Prrafodelista"/>
        <w:numPr>
          <w:ilvl w:val="0"/>
          <w:numId w:val="14"/>
        </w:numPr>
        <w:suppressAutoHyphens/>
      </w:pPr>
      <w:r>
        <w:t xml:space="preserve">El usuario se </w:t>
      </w:r>
      <w:proofErr w:type="spellStart"/>
      <w:r>
        <w:t>loguea</w:t>
      </w:r>
      <w:proofErr w:type="spellEnd"/>
      <w:r>
        <w:t xml:space="preserve"> al </w:t>
      </w:r>
      <w:proofErr w:type="spellStart"/>
      <w:r>
        <w:t>backend</w:t>
      </w:r>
      <w:proofErr w:type="spellEnd"/>
      <w:r>
        <w:t>.</w:t>
      </w:r>
    </w:p>
    <w:p w:rsidR="008E0F9D" w:rsidRDefault="008E0F9D" w:rsidP="008E0F9D">
      <w:pPr>
        <w:pStyle w:val="Prrafodelista"/>
        <w:numPr>
          <w:ilvl w:val="0"/>
          <w:numId w:val="14"/>
        </w:numPr>
        <w:suppressAutoHyphens/>
      </w:pPr>
      <w:r>
        <w:t xml:space="preserve">Una vez autenticado accede desde el menú superior a la funcionalidad “Usuarios” y luego realiza </w:t>
      </w:r>
      <w:proofErr w:type="spellStart"/>
      <w:r>
        <w:t>click</w:t>
      </w:r>
      <w:proofErr w:type="spellEnd"/>
      <w:r>
        <w:t xml:space="preserve"> en la pestaña “Alta”.</w:t>
      </w:r>
    </w:p>
    <w:p w:rsidR="008E0F9D" w:rsidRDefault="008E0F9D" w:rsidP="008E0F9D">
      <w:pPr>
        <w:pStyle w:val="Prrafodelista"/>
        <w:numPr>
          <w:ilvl w:val="1"/>
          <w:numId w:val="14"/>
        </w:numPr>
        <w:suppressAutoHyphens/>
      </w:pPr>
      <w:r>
        <w:t>Ingresa su nombre, apellido, correo electrónico</w:t>
      </w:r>
    </w:p>
    <w:p w:rsidR="008E0F9D" w:rsidRDefault="008E0F9D" w:rsidP="008E0F9D">
      <w:pPr>
        <w:pStyle w:val="Prrafodelista"/>
        <w:numPr>
          <w:ilvl w:val="1"/>
          <w:numId w:val="14"/>
        </w:numPr>
        <w:suppressAutoHyphens/>
      </w:pPr>
      <w:r>
        <w:t>Si el usuario pertenece al perfil “Administrador”</w:t>
      </w:r>
    </w:p>
    <w:p w:rsidR="008E0F9D" w:rsidRDefault="008E0F9D" w:rsidP="008E0F9D">
      <w:pPr>
        <w:pStyle w:val="Prrafodelista"/>
        <w:numPr>
          <w:ilvl w:val="2"/>
          <w:numId w:val="14"/>
        </w:numPr>
        <w:suppressAutoHyphens/>
      </w:pPr>
      <w:r>
        <w:t>Puede seleccionar cualquier de los tres perfiles (“Administrador”, ”Avanzado” o “Básico”):</w:t>
      </w:r>
    </w:p>
    <w:p w:rsidR="008E0F9D" w:rsidRDefault="008E0F9D" w:rsidP="008E0F9D">
      <w:pPr>
        <w:pStyle w:val="Prrafodelista"/>
        <w:numPr>
          <w:ilvl w:val="3"/>
          <w:numId w:val="14"/>
        </w:numPr>
        <w:suppressAutoHyphens/>
      </w:pPr>
      <w:r>
        <w:t>Si elige el perfil administrador ”Avanzado” o “Básico”</w:t>
      </w:r>
    </w:p>
    <w:p w:rsidR="008E0F9D" w:rsidRDefault="008E0F9D" w:rsidP="008E0F9D">
      <w:pPr>
        <w:pStyle w:val="Prrafodelista"/>
        <w:numPr>
          <w:ilvl w:val="4"/>
          <w:numId w:val="14"/>
        </w:numPr>
        <w:suppressAutoHyphens/>
      </w:pPr>
      <w:r>
        <w:t>Selecciona las áreas a las cual va pertenecer el usuario a crear (</w:t>
      </w:r>
      <w:r>
        <w:rPr>
          <w:b/>
        </w:rPr>
        <w:t>visualiza todas las áreas del sistema</w:t>
      </w:r>
      <w:r>
        <w:t>).</w:t>
      </w:r>
    </w:p>
    <w:p w:rsidR="008E0F9D" w:rsidRDefault="008E0F9D" w:rsidP="008E0F9D">
      <w:pPr>
        <w:pStyle w:val="Prrafodelista"/>
        <w:numPr>
          <w:ilvl w:val="3"/>
          <w:numId w:val="14"/>
        </w:numPr>
        <w:suppressAutoHyphens/>
      </w:pPr>
      <w:r>
        <w:t>Si elige el perfil “Administrador” entonces el sistema no se muestran las áreas (oculta sección de asignación de áreas).</w:t>
      </w:r>
    </w:p>
    <w:p w:rsidR="008E0F9D" w:rsidRDefault="008E0F9D" w:rsidP="008E0F9D">
      <w:pPr>
        <w:pStyle w:val="Prrafodelista"/>
        <w:numPr>
          <w:ilvl w:val="1"/>
          <w:numId w:val="14"/>
        </w:numPr>
        <w:suppressAutoHyphens/>
      </w:pPr>
      <w:r>
        <w:t>Si el usuario tiene perfil “Avanzado”</w:t>
      </w:r>
    </w:p>
    <w:p w:rsidR="008E0F9D" w:rsidRDefault="008E0F9D" w:rsidP="008E0F9D">
      <w:pPr>
        <w:pStyle w:val="Prrafodelista"/>
        <w:numPr>
          <w:ilvl w:val="2"/>
          <w:numId w:val="14"/>
        </w:numPr>
        <w:suppressAutoHyphens/>
      </w:pPr>
      <w:r>
        <w:t>Selecciona el perfil  ”Avanzado” o “Básico”</w:t>
      </w:r>
    </w:p>
    <w:p w:rsidR="008E0F9D" w:rsidRDefault="008E0F9D" w:rsidP="008E0F9D">
      <w:pPr>
        <w:pStyle w:val="Prrafodelista"/>
        <w:numPr>
          <w:ilvl w:val="2"/>
          <w:numId w:val="14"/>
        </w:numPr>
        <w:suppressAutoHyphens/>
      </w:pPr>
      <w:r>
        <w:t>Selecciona las áreas a las cual va pertenecer el usuario a crear (</w:t>
      </w:r>
      <w:r>
        <w:rPr>
          <w:b/>
        </w:rPr>
        <w:t>solo visualiza las áreas a las cuales él pertenece</w:t>
      </w:r>
      <w:r>
        <w:t>).</w:t>
      </w:r>
    </w:p>
    <w:p w:rsidR="008E0F9D" w:rsidRDefault="008E0F9D" w:rsidP="008E0F9D">
      <w:pPr>
        <w:pStyle w:val="Prrafodelista"/>
        <w:numPr>
          <w:ilvl w:val="1"/>
          <w:numId w:val="14"/>
        </w:numPr>
        <w:suppressAutoHyphens/>
      </w:pPr>
      <w:r>
        <w:t>Finalmente presiona el botón “Crear Usuario”</w:t>
      </w:r>
    </w:p>
    <w:p w:rsidR="00642EBB" w:rsidRDefault="00642EBB" w:rsidP="008E0F9D"/>
    <w:p w:rsidR="00642EBB" w:rsidRPr="001E5921" w:rsidRDefault="008E0F9D" w:rsidP="00642EBB">
      <w:pPr>
        <w:rPr>
          <w:rFonts w:cs="Arial"/>
        </w:rPr>
      </w:pPr>
      <w:r>
        <w:t>Luego el sistema da de alta el usuario con los datos ingresados</w:t>
      </w:r>
      <w:r w:rsidR="008502C7">
        <w:t xml:space="preserve"> y con el estado deshabilitado</w:t>
      </w:r>
      <w:r>
        <w:t xml:space="preserve">, </w:t>
      </w:r>
      <w:r w:rsidR="00237E96">
        <w:t>inmediatamente</w:t>
      </w:r>
      <w:r w:rsidR="008502C7">
        <w:t xml:space="preserve"> se </w:t>
      </w:r>
      <w:r>
        <w:t xml:space="preserve">envía </w:t>
      </w:r>
      <w:r w:rsidR="00237E96">
        <w:t>el</w:t>
      </w:r>
      <w:r>
        <w:t xml:space="preserve"> mail de confirmación a la casilla ingresada </w:t>
      </w:r>
      <w:r w:rsidR="00237E96">
        <w:t>que contiene</w:t>
      </w:r>
      <w:r>
        <w:t xml:space="preserve"> </w:t>
      </w:r>
      <w:r w:rsidR="00237E96">
        <w:t>el</w:t>
      </w:r>
      <w:r>
        <w:t xml:space="preserve"> link para que este pueda </w:t>
      </w:r>
      <w:r w:rsidR="00237E96">
        <w:t>validar el registro de usuario.</w:t>
      </w:r>
      <w:r w:rsidR="00642EBB">
        <w:t xml:space="preserve"> Luego</w:t>
      </w:r>
      <w:r w:rsidR="00642EBB">
        <w:t xml:space="preserve"> el sistema </w:t>
      </w:r>
      <w:proofErr w:type="spellStart"/>
      <w:r w:rsidR="00642EBB">
        <w:t>redirecciona</w:t>
      </w:r>
      <w:proofErr w:type="spellEnd"/>
      <w:r w:rsidR="00642EBB">
        <w:t xml:space="preserve"> al listado de usuarios</w:t>
      </w:r>
      <w:r w:rsidR="00642EBB">
        <w:t>.</w:t>
      </w:r>
    </w:p>
    <w:p w:rsidR="0096274E" w:rsidRPr="001E5921" w:rsidRDefault="00642EBB" w:rsidP="008E0F9D">
      <w:pPr>
        <w:rPr>
          <w:rFonts w:cs="Arial"/>
        </w:rPr>
      </w:pPr>
      <w:r>
        <w:t xml:space="preserve">Una vez que el usuario anónimo recibe este correo y hace </w:t>
      </w:r>
      <w:proofErr w:type="spellStart"/>
      <w:r>
        <w:t>click</w:t>
      </w:r>
      <w:proofErr w:type="spellEnd"/>
      <w:r>
        <w:t xml:space="preserve"> en el link de confirmación, se habilita el usuario y se le envía un mail con las credenciales de acceso</w:t>
      </w:r>
      <w:r w:rsidR="008E0F9D">
        <w:t xml:space="preserve">. </w:t>
      </w:r>
    </w:p>
    <w:p w:rsidR="00A72082" w:rsidRPr="001E5921" w:rsidRDefault="00A72082" w:rsidP="00A72082">
      <w:pPr>
        <w:rPr>
          <w:rFonts w:cs="Arial"/>
          <w:highlight w:val="yellow"/>
        </w:rPr>
      </w:pPr>
    </w:p>
    <w:p w:rsidR="009B6E0F" w:rsidRPr="001E5921" w:rsidRDefault="009B6E0F">
      <w:pPr>
        <w:jc w:val="left"/>
        <w:rPr>
          <w:rFonts w:cs="Arial"/>
          <w:b/>
          <w:bCs/>
          <w:kern w:val="32"/>
          <w:sz w:val="32"/>
          <w:szCs w:val="32"/>
        </w:rPr>
      </w:pPr>
      <w:r w:rsidRPr="001E5921">
        <w:rPr>
          <w:rFonts w:cs="Arial"/>
          <w:kern w:val="32"/>
          <w:sz w:val="32"/>
          <w:szCs w:val="32"/>
        </w:rPr>
        <w:br w:type="page"/>
      </w:r>
    </w:p>
    <w:p w:rsidR="0006337F" w:rsidRPr="001E5921" w:rsidRDefault="0006337F" w:rsidP="00771843">
      <w:pPr>
        <w:pStyle w:val="Ttulo1"/>
        <w:keepLines w:val="0"/>
        <w:numPr>
          <w:ilvl w:val="0"/>
          <w:numId w:val="2"/>
        </w:numPr>
        <w:spacing w:before="240" w:after="60"/>
        <w:jc w:val="left"/>
        <w:rPr>
          <w:rFonts w:ascii="Arial" w:eastAsia="Times New Roman" w:hAnsi="Arial" w:cs="Arial"/>
          <w:color w:val="auto"/>
          <w:kern w:val="32"/>
          <w:sz w:val="32"/>
          <w:szCs w:val="32"/>
        </w:rPr>
      </w:pPr>
      <w:bookmarkStart w:id="48" w:name="_Toc462674908"/>
      <w:r w:rsidRPr="001E5921">
        <w:rPr>
          <w:rFonts w:ascii="Arial" w:eastAsia="Times New Roman" w:hAnsi="Arial" w:cs="Arial"/>
          <w:color w:val="auto"/>
          <w:kern w:val="32"/>
          <w:sz w:val="32"/>
          <w:szCs w:val="32"/>
        </w:rPr>
        <w:t>Vista Lógica</w:t>
      </w:r>
      <w:bookmarkEnd w:id="48"/>
    </w:p>
    <w:p w:rsidR="003548F2" w:rsidRPr="001E5921" w:rsidRDefault="004C6F75" w:rsidP="006F4C1C">
      <w:pPr>
        <w:rPr>
          <w:rFonts w:cs="Arial"/>
        </w:rPr>
      </w:pPr>
      <w:r w:rsidRPr="001E5921">
        <w:rPr>
          <w:rFonts w:cs="Arial"/>
        </w:rPr>
        <w:t xml:space="preserve">En esta vista se representa la funcionalidad que el sistema proporcionara a los usuarios finales. Es decir, se ha de representar lo que el sistema debe hacer, y las funciones y servicios que ofrece. </w:t>
      </w:r>
    </w:p>
    <w:p w:rsidR="005A62AB" w:rsidRPr="001E5921" w:rsidRDefault="005A62AB" w:rsidP="006F4C1C">
      <w:pPr>
        <w:rPr>
          <w:rFonts w:cs="Arial"/>
          <w:color w:val="FF0000"/>
        </w:rPr>
      </w:pPr>
    </w:p>
    <w:p w:rsidR="00414FF9" w:rsidRPr="001E5921" w:rsidRDefault="005A62AB" w:rsidP="001F4AF2">
      <w:pPr>
        <w:jc w:val="left"/>
        <w:rPr>
          <w:rFonts w:cs="Arial"/>
          <w:noProof/>
          <w:bdr w:val="single" w:sz="4" w:space="0" w:color="auto"/>
        </w:rPr>
      </w:pPr>
      <w:r w:rsidRPr="001E5921">
        <w:rPr>
          <w:rFonts w:cs="Arial"/>
        </w:rPr>
        <w:t>Dada la magnitud del sistema y el propósito de este documento</w:t>
      </w:r>
      <w:r w:rsidR="00D35FEA" w:rsidRPr="001E5921">
        <w:rPr>
          <w:rFonts w:cs="Arial"/>
        </w:rPr>
        <w:t>, solo se presentará el diagrama de base de datos detallando entidades y relaciones.</w:t>
      </w:r>
      <w:r w:rsidR="00D35FEA" w:rsidRPr="001E5921">
        <w:rPr>
          <w:rFonts w:cs="Arial"/>
          <w:noProof/>
          <w:bdr w:val="single" w:sz="4" w:space="0" w:color="auto"/>
        </w:rPr>
        <w:t xml:space="preserve"> </w:t>
      </w:r>
    </w:p>
    <w:p w:rsidR="00414FF9" w:rsidRPr="001E5921" w:rsidRDefault="00414FF9" w:rsidP="001F4AF2">
      <w:pPr>
        <w:jc w:val="left"/>
        <w:rPr>
          <w:rFonts w:cs="Arial"/>
          <w:noProof/>
          <w:bdr w:val="single" w:sz="4" w:space="0" w:color="auto"/>
        </w:rPr>
      </w:pPr>
    </w:p>
    <w:p w:rsidR="00BE2315" w:rsidRPr="001E5921" w:rsidRDefault="00D42ADF" w:rsidP="001F4AF2">
      <w:pPr>
        <w:jc w:val="left"/>
        <w:rPr>
          <w:rFonts w:cs="Arial"/>
        </w:rPr>
      </w:pPr>
      <w:r>
        <w:rPr>
          <w:rFonts w:cs="Arial"/>
          <w:noProof/>
          <w:lang w:val="es-UY" w:eastAsia="es-UY"/>
        </w:rPr>
        <w:drawing>
          <wp:inline distT="0" distB="0" distL="0" distR="0">
            <wp:extent cx="6286500" cy="5359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5359400"/>
                    </a:xfrm>
                    <a:prstGeom prst="rect">
                      <a:avLst/>
                    </a:prstGeom>
                    <a:noFill/>
                    <a:ln>
                      <a:noFill/>
                    </a:ln>
                  </pic:spPr>
                </pic:pic>
              </a:graphicData>
            </a:graphic>
          </wp:inline>
        </w:drawing>
      </w:r>
    </w:p>
    <w:p w:rsidR="00892B22" w:rsidRPr="001E5921" w:rsidRDefault="00892B22" w:rsidP="006F4C1C">
      <w:pPr>
        <w:rPr>
          <w:rFonts w:cs="Arial"/>
        </w:rPr>
      </w:pPr>
    </w:p>
    <w:p w:rsidR="00892B22" w:rsidRPr="001E5921" w:rsidRDefault="00464301" w:rsidP="006F4C1C">
      <w:pPr>
        <w:rPr>
          <w:rFonts w:cs="Arial"/>
        </w:rPr>
      </w:pPr>
      <w:r w:rsidRPr="001E5921">
        <w:rPr>
          <w:rFonts w:cs="Arial"/>
        </w:rPr>
        <w:t>Se describen brevemente las tablas más relevantes:</w:t>
      </w:r>
    </w:p>
    <w:p w:rsidR="00464301" w:rsidRPr="001E5921" w:rsidRDefault="00464301" w:rsidP="00464301">
      <w:pPr>
        <w:pStyle w:val="Prrafodelista"/>
        <w:numPr>
          <w:ilvl w:val="0"/>
          <w:numId w:val="10"/>
        </w:numPr>
        <w:rPr>
          <w:rFonts w:cs="Arial"/>
        </w:rPr>
      </w:pPr>
      <w:proofErr w:type="spellStart"/>
      <w:r w:rsidRPr="001E5921">
        <w:rPr>
          <w:rFonts w:cs="Arial"/>
        </w:rPr>
        <w:t>Ins_Inscripcion</w:t>
      </w:r>
      <w:proofErr w:type="spellEnd"/>
      <w:r w:rsidRPr="001E5921">
        <w:rPr>
          <w:rFonts w:cs="Arial"/>
        </w:rPr>
        <w:t>: almacena la mayor parte de la información de la inscripción del usuario.</w:t>
      </w:r>
    </w:p>
    <w:p w:rsidR="00464301" w:rsidRPr="001E5921" w:rsidRDefault="00464301" w:rsidP="00464301">
      <w:pPr>
        <w:pStyle w:val="Prrafodelista"/>
        <w:numPr>
          <w:ilvl w:val="0"/>
          <w:numId w:val="10"/>
        </w:numPr>
        <w:rPr>
          <w:rFonts w:cs="Arial"/>
        </w:rPr>
      </w:pPr>
      <w:proofErr w:type="spellStart"/>
      <w:r w:rsidRPr="001E5921">
        <w:rPr>
          <w:rFonts w:cs="Arial"/>
        </w:rPr>
        <w:t>Ins_Persona</w:t>
      </w:r>
      <w:proofErr w:type="spellEnd"/>
      <w:r w:rsidRPr="001E5921">
        <w:rPr>
          <w:rFonts w:cs="Arial"/>
        </w:rPr>
        <w:t>: guarda la información de las personas inscriptas en el sistema, una misma persona puede estar inscripta a muchos eventos.</w:t>
      </w:r>
    </w:p>
    <w:p w:rsidR="00122C51" w:rsidRPr="001E5921" w:rsidRDefault="00122C51" w:rsidP="00122C51">
      <w:pPr>
        <w:pStyle w:val="Prrafodelista"/>
        <w:numPr>
          <w:ilvl w:val="0"/>
          <w:numId w:val="10"/>
        </w:numPr>
        <w:rPr>
          <w:rFonts w:cs="Arial"/>
        </w:rPr>
      </w:pPr>
      <w:proofErr w:type="spellStart"/>
      <w:r w:rsidRPr="001E5921">
        <w:rPr>
          <w:rFonts w:cs="Arial"/>
        </w:rPr>
        <w:t>Ins_Convocatoria</w:t>
      </w:r>
      <w:proofErr w:type="spellEnd"/>
      <w:r w:rsidRPr="001E5921">
        <w:rPr>
          <w:rFonts w:cs="Arial"/>
        </w:rPr>
        <w:t>: registra la información común a las actividades</w:t>
      </w:r>
      <w:r w:rsidR="001D0851" w:rsidRPr="001E5921">
        <w:rPr>
          <w:rFonts w:cs="Arial"/>
        </w:rPr>
        <w:t xml:space="preserve"> (ejemplo: imagen cabezal y pie página)</w:t>
      </w:r>
      <w:r w:rsidRPr="001E5921">
        <w:rPr>
          <w:rFonts w:cs="Arial"/>
        </w:rPr>
        <w:t xml:space="preserve">, la base está diseñada </w:t>
      </w:r>
      <w:r w:rsidR="001D0851" w:rsidRPr="001E5921">
        <w:rPr>
          <w:rFonts w:cs="Arial"/>
        </w:rPr>
        <w:t>para que puedan existir</w:t>
      </w:r>
      <w:r w:rsidRPr="001E5921">
        <w:rPr>
          <w:rFonts w:cs="Arial"/>
        </w:rPr>
        <w:t xml:space="preserve"> </w:t>
      </w:r>
      <w:r w:rsidR="001D0851" w:rsidRPr="001E5921">
        <w:rPr>
          <w:rFonts w:cs="Arial"/>
        </w:rPr>
        <w:t xml:space="preserve">varias actividades por </w:t>
      </w:r>
      <w:r w:rsidR="00C62D71">
        <w:rPr>
          <w:rFonts w:cs="Arial"/>
        </w:rPr>
        <w:t>evento</w:t>
      </w:r>
      <w:r w:rsidR="001D0851" w:rsidRPr="001E5921">
        <w:rPr>
          <w:rFonts w:cs="Arial"/>
        </w:rPr>
        <w:t>.</w:t>
      </w:r>
    </w:p>
    <w:p w:rsidR="00464301" w:rsidRPr="001E5921" w:rsidRDefault="00122C51" w:rsidP="00464301">
      <w:pPr>
        <w:pStyle w:val="Prrafodelista"/>
        <w:numPr>
          <w:ilvl w:val="0"/>
          <w:numId w:val="10"/>
        </w:numPr>
        <w:rPr>
          <w:rFonts w:cs="Arial"/>
        </w:rPr>
      </w:pPr>
      <w:proofErr w:type="spellStart"/>
      <w:r w:rsidRPr="001E5921">
        <w:rPr>
          <w:rFonts w:cs="Arial"/>
        </w:rPr>
        <w:t>Ins_Actividad</w:t>
      </w:r>
      <w:proofErr w:type="spellEnd"/>
      <w:r w:rsidRPr="001E5921">
        <w:rPr>
          <w:rFonts w:cs="Arial"/>
        </w:rPr>
        <w:t>: contiene l</w:t>
      </w:r>
      <w:r w:rsidR="001D0851" w:rsidRPr="001E5921">
        <w:rPr>
          <w:rFonts w:cs="Arial"/>
        </w:rPr>
        <w:t>a mayoría de los</w:t>
      </w:r>
      <w:r w:rsidRPr="001E5921">
        <w:rPr>
          <w:rFonts w:cs="Arial"/>
        </w:rPr>
        <w:t xml:space="preserve"> datos necesarios para configurar </w:t>
      </w:r>
      <w:r w:rsidR="00C62D71">
        <w:rPr>
          <w:rFonts w:cs="Arial"/>
        </w:rPr>
        <w:t>el evento</w:t>
      </w:r>
      <w:r w:rsidRPr="001E5921">
        <w:rPr>
          <w:rFonts w:cs="Arial"/>
        </w:rPr>
        <w:t>.</w:t>
      </w:r>
    </w:p>
    <w:p w:rsidR="001D0851" w:rsidRPr="001E5921" w:rsidRDefault="001D0851" w:rsidP="00464301">
      <w:pPr>
        <w:pStyle w:val="Prrafodelista"/>
        <w:numPr>
          <w:ilvl w:val="0"/>
          <w:numId w:val="10"/>
        </w:numPr>
        <w:rPr>
          <w:rFonts w:cs="Arial"/>
        </w:rPr>
      </w:pPr>
      <w:proofErr w:type="spellStart"/>
      <w:r w:rsidRPr="001E5921">
        <w:rPr>
          <w:rFonts w:cs="Arial"/>
        </w:rPr>
        <w:t>Ins_Certificado</w:t>
      </w:r>
      <w:proofErr w:type="spellEnd"/>
      <w:r w:rsidRPr="001E5921">
        <w:rPr>
          <w:rFonts w:cs="Arial"/>
        </w:rPr>
        <w:t xml:space="preserve">: guarda las </w:t>
      </w:r>
      <w:r w:rsidR="007832A9" w:rsidRPr="001E5921">
        <w:rPr>
          <w:rFonts w:cs="Arial"/>
        </w:rPr>
        <w:t>configuraciones</w:t>
      </w:r>
      <w:r w:rsidRPr="001E5921">
        <w:rPr>
          <w:rFonts w:cs="Arial"/>
        </w:rPr>
        <w:t xml:space="preserve"> de la página de solicitud de certificado y algunas del certificado en sí mismo.</w:t>
      </w:r>
    </w:p>
    <w:p w:rsidR="001D0851" w:rsidRPr="001E5921" w:rsidRDefault="007832A9" w:rsidP="00464301">
      <w:pPr>
        <w:pStyle w:val="Prrafodelista"/>
        <w:numPr>
          <w:ilvl w:val="0"/>
          <w:numId w:val="10"/>
        </w:numPr>
        <w:rPr>
          <w:rFonts w:cs="Arial"/>
        </w:rPr>
      </w:pPr>
      <w:proofErr w:type="spellStart"/>
      <w:r w:rsidRPr="001E5921">
        <w:rPr>
          <w:rFonts w:cs="Arial"/>
        </w:rPr>
        <w:t>Ins_CampoFormulario</w:t>
      </w:r>
      <w:proofErr w:type="spellEnd"/>
      <w:r w:rsidRPr="001E5921">
        <w:rPr>
          <w:rFonts w:cs="Arial"/>
        </w:rPr>
        <w:t>: almacena los campos definidos de cada formulario de inscripción.</w:t>
      </w:r>
    </w:p>
    <w:p w:rsidR="00256620" w:rsidRPr="001E5921" w:rsidRDefault="00256620" w:rsidP="00256620">
      <w:pPr>
        <w:pStyle w:val="Prrafodelista"/>
        <w:numPr>
          <w:ilvl w:val="0"/>
          <w:numId w:val="10"/>
        </w:numPr>
        <w:rPr>
          <w:rFonts w:cs="Arial"/>
        </w:rPr>
      </w:pPr>
      <w:proofErr w:type="spellStart"/>
      <w:r w:rsidRPr="001E5921">
        <w:rPr>
          <w:rFonts w:cs="Arial"/>
        </w:rPr>
        <w:t>ins_ConfiguracionDominio</w:t>
      </w:r>
      <w:proofErr w:type="spellEnd"/>
      <w:r w:rsidRPr="001E5921">
        <w:rPr>
          <w:rFonts w:cs="Arial"/>
        </w:rPr>
        <w:t>: contiene</w:t>
      </w:r>
      <w:r w:rsidR="00C62D71">
        <w:rPr>
          <w:rFonts w:cs="Arial"/>
        </w:rPr>
        <w:t xml:space="preserve"> los dominios definidos para los eventos</w:t>
      </w:r>
      <w:r w:rsidRPr="001E5921">
        <w:rPr>
          <w:rFonts w:cs="Arial"/>
        </w:rPr>
        <w:t>.</w:t>
      </w:r>
    </w:p>
    <w:p w:rsidR="00892B22" w:rsidRDefault="00256620" w:rsidP="006F4C1C">
      <w:pPr>
        <w:pStyle w:val="Prrafodelista"/>
        <w:numPr>
          <w:ilvl w:val="0"/>
          <w:numId w:val="10"/>
        </w:numPr>
        <w:rPr>
          <w:rFonts w:cs="Arial"/>
        </w:rPr>
      </w:pPr>
      <w:proofErr w:type="spellStart"/>
      <w:r w:rsidRPr="001E5921">
        <w:rPr>
          <w:rFonts w:cs="Arial"/>
        </w:rPr>
        <w:t>ins_ConfiguracionMailConfirmacion</w:t>
      </w:r>
      <w:proofErr w:type="spellEnd"/>
      <w:r w:rsidRPr="001E5921">
        <w:rPr>
          <w:rFonts w:cs="Arial"/>
        </w:rPr>
        <w:t>: se utiliza para guardar los correos configurados para envío del mails de confirmación, tanto al inscribirse como para solicitar certificado.</w:t>
      </w:r>
    </w:p>
    <w:p w:rsidR="00C62D71" w:rsidRDefault="00C62D71" w:rsidP="00C62D71">
      <w:pPr>
        <w:pStyle w:val="Prrafodelista"/>
        <w:numPr>
          <w:ilvl w:val="0"/>
          <w:numId w:val="10"/>
        </w:numPr>
        <w:rPr>
          <w:rFonts w:cs="Arial"/>
        </w:rPr>
      </w:pPr>
      <w:proofErr w:type="spellStart"/>
      <w:r w:rsidRPr="00C62D71">
        <w:rPr>
          <w:rFonts w:cs="Arial"/>
        </w:rPr>
        <w:t>ins_Organismo</w:t>
      </w:r>
      <w:proofErr w:type="spellEnd"/>
      <w:r>
        <w:rPr>
          <w:rFonts w:cs="Arial"/>
        </w:rPr>
        <w:t>: contiene la información del Incisio/UE/Institución de cada inscripción.</w:t>
      </w:r>
    </w:p>
    <w:p w:rsidR="00C62D71" w:rsidRPr="001E5921" w:rsidRDefault="00C62D71" w:rsidP="00C62D71">
      <w:pPr>
        <w:pStyle w:val="Prrafodelista"/>
        <w:numPr>
          <w:ilvl w:val="0"/>
          <w:numId w:val="10"/>
        </w:numPr>
        <w:rPr>
          <w:rFonts w:cs="Arial"/>
        </w:rPr>
      </w:pPr>
      <w:proofErr w:type="spellStart"/>
      <w:r w:rsidRPr="00C62D71">
        <w:rPr>
          <w:rFonts w:cs="Arial"/>
        </w:rPr>
        <w:t>ins_Usuario</w:t>
      </w:r>
      <w:proofErr w:type="spellEnd"/>
      <w:r>
        <w:rPr>
          <w:rFonts w:cs="Arial"/>
        </w:rPr>
        <w:t>: almacena los usuarios que existen en el sistema.</w:t>
      </w:r>
    </w:p>
    <w:p w:rsidR="002115B6" w:rsidRPr="001E5921" w:rsidRDefault="002115B6" w:rsidP="002115B6">
      <w:pPr>
        <w:rPr>
          <w:rFonts w:cs="Arial"/>
        </w:rPr>
      </w:pPr>
    </w:p>
    <w:p w:rsidR="00504D42" w:rsidRPr="001E5921" w:rsidRDefault="00504D42">
      <w:pPr>
        <w:jc w:val="left"/>
        <w:rPr>
          <w:rFonts w:cs="Arial"/>
          <w:b/>
          <w:bCs/>
          <w:kern w:val="32"/>
          <w:sz w:val="32"/>
          <w:szCs w:val="32"/>
        </w:rPr>
      </w:pPr>
      <w:r w:rsidRPr="001E5921">
        <w:rPr>
          <w:rFonts w:cs="Arial"/>
          <w:kern w:val="32"/>
          <w:sz w:val="32"/>
          <w:szCs w:val="32"/>
        </w:rPr>
        <w:br w:type="page"/>
      </w:r>
    </w:p>
    <w:p w:rsidR="002115B6" w:rsidRPr="001E5921" w:rsidRDefault="002115B6" w:rsidP="002115B6">
      <w:pPr>
        <w:pStyle w:val="Ttulo1"/>
        <w:keepLines w:val="0"/>
        <w:numPr>
          <w:ilvl w:val="0"/>
          <w:numId w:val="2"/>
        </w:numPr>
        <w:spacing w:before="240" w:after="60"/>
        <w:jc w:val="left"/>
        <w:rPr>
          <w:rFonts w:ascii="Arial" w:eastAsia="Times New Roman" w:hAnsi="Arial" w:cs="Arial"/>
          <w:color w:val="auto"/>
          <w:kern w:val="32"/>
          <w:sz w:val="32"/>
          <w:szCs w:val="32"/>
        </w:rPr>
      </w:pPr>
      <w:bookmarkStart w:id="49" w:name="_Toc462674909"/>
      <w:r w:rsidRPr="001E5921">
        <w:rPr>
          <w:rFonts w:ascii="Arial" w:eastAsia="Times New Roman" w:hAnsi="Arial" w:cs="Arial"/>
          <w:color w:val="auto"/>
          <w:kern w:val="32"/>
          <w:sz w:val="32"/>
          <w:szCs w:val="32"/>
        </w:rPr>
        <w:t>Vista de Desarrollo</w:t>
      </w:r>
      <w:bookmarkEnd w:id="49"/>
    </w:p>
    <w:p w:rsidR="002115B6" w:rsidRPr="001E5921" w:rsidRDefault="002115B6" w:rsidP="002115B6">
      <w:pPr>
        <w:rPr>
          <w:rFonts w:cs="Arial"/>
        </w:rPr>
      </w:pPr>
      <w:r w:rsidRPr="001E5921">
        <w:rPr>
          <w:rFonts w:cs="Arial"/>
        </w:rPr>
        <w:t>Esta vista brinda la información de la perspectiva del programador y muestra de forma estática la organización de los módulos de software.</w:t>
      </w:r>
    </w:p>
    <w:p w:rsidR="002115B6" w:rsidRDefault="002115B6" w:rsidP="002115B6">
      <w:pPr>
        <w:rPr>
          <w:rFonts w:cs="Arial"/>
        </w:rPr>
      </w:pPr>
      <w:r w:rsidRPr="001E5921">
        <w:rPr>
          <w:rFonts w:cs="Arial"/>
        </w:rPr>
        <w:t>El aplicativo utiliza una arquitectura en capas, en el siguiente diagrama se detallan:</w:t>
      </w:r>
    </w:p>
    <w:p w:rsidR="00A079EC" w:rsidRPr="001E5921" w:rsidRDefault="00A079EC" w:rsidP="002115B6">
      <w:pPr>
        <w:rPr>
          <w:rFonts w:cs="Arial"/>
        </w:rPr>
      </w:pPr>
    </w:p>
    <w:p w:rsidR="002115B6" w:rsidRPr="001E5921" w:rsidRDefault="002115B6" w:rsidP="002115B6">
      <w:pPr>
        <w:ind w:firstLine="708"/>
        <w:rPr>
          <w:rFonts w:cs="Arial"/>
        </w:rPr>
      </w:pPr>
      <w:r w:rsidRPr="001E5921">
        <w:rPr>
          <w:rFonts w:cs="Arial"/>
        </w:rPr>
        <w:object w:dxaOrig="5416" w:dyaOrig="4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1pt;height:220pt" o:ole="">
            <v:imagedata r:id="rId14" o:title=""/>
          </v:shape>
          <o:OLEObject Type="Embed" ProgID="Visio.Drawing.11" ShapeID="_x0000_i1028" DrawAspect="Content" ObjectID="_1536416989" r:id="rId15"/>
        </w:object>
      </w:r>
    </w:p>
    <w:p w:rsidR="002115B6" w:rsidRPr="001E5921" w:rsidRDefault="002115B6" w:rsidP="002115B6">
      <w:pPr>
        <w:rPr>
          <w:rFonts w:cs="Arial"/>
        </w:rPr>
      </w:pPr>
    </w:p>
    <w:p w:rsidR="002115B6" w:rsidRPr="001E5921" w:rsidRDefault="002115B6" w:rsidP="002115B6">
      <w:pPr>
        <w:rPr>
          <w:rFonts w:cs="Arial"/>
        </w:rPr>
      </w:pPr>
      <w:r w:rsidRPr="001E5921">
        <w:rPr>
          <w:rFonts w:cs="Arial"/>
          <w:b/>
        </w:rPr>
        <w:t>Capa de Presentación:</w:t>
      </w:r>
      <w:r w:rsidRPr="001E5921">
        <w:rPr>
          <w:rFonts w:cs="Arial"/>
        </w:rPr>
        <w:t xml:space="preserve"> encapsula la presentación hacía los usuarios finales, contiene el sitio y la administración del aplicativo.</w:t>
      </w:r>
    </w:p>
    <w:p w:rsidR="002115B6" w:rsidRPr="001E5921" w:rsidRDefault="002115B6" w:rsidP="002115B6">
      <w:pPr>
        <w:rPr>
          <w:rFonts w:cs="Arial"/>
        </w:rPr>
      </w:pPr>
    </w:p>
    <w:p w:rsidR="002115B6" w:rsidRPr="001E5921" w:rsidRDefault="002115B6" w:rsidP="002115B6">
      <w:pPr>
        <w:rPr>
          <w:rFonts w:cs="Arial"/>
        </w:rPr>
      </w:pPr>
      <w:r w:rsidRPr="001E5921">
        <w:rPr>
          <w:rFonts w:cs="Arial"/>
          <w:b/>
        </w:rPr>
        <w:t>Capa de Negocio:</w:t>
      </w:r>
      <w:r w:rsidRPr="001E5921">
        <w:rPr>
          <w:rFonts w:cs="Arial"/>
        </w:rPr>
        <w:t xml:space="preserve"> aquí se centraliza la lógica de negocio, se resuelve cada servicio o problema presentando, obtiene la información de la capa de inferior y la brinda a la capa de presentación en el formato esperado.</w:t>
      </w:r>
    </w:p>
    <w:p w:rsidR="002115B6" w:rsidRPr="001E5921" w:rsidRDefault="002115B6" w:rsidP="002115B6">
      <w:pPr>
        <w:rPr>
          <w:rFonts w:cs="Arial"/>
        </w:rPr>
      </w:pPr>
    </w:p>
    <w:p w:rsidR="002115B6" w:rsidRPr="001E5921" w:rsidRDefault="002115B6" w:rsidP="002115B6">
      <w:pPr>
        <w:rPr>
          <w:rFonts w:cs="Arial"/>
        </w:rPr>
      </w:pPr>
      <w:r w:rsidRPr="001E5921">
        <w:rPr>
          <w:rFonts w:cs="Arial"/>
          <w:b/>
        </w:rPr>
        <w:t>Capa de Acceso a Datos:</w:t>
      </w:r>
      <w:r w:rsidRPr="001E5921">
        <w:rPr>
          <w:rFonts w:cs="Arial"/>
        </w:rPr>
        <w:t xml:space="preserve"> esta capa contiene la comunicación con la base de datos, tanto para actualizar como para obtener información.</w:t>
      </w:r>
    </w:p>
    <w:p w:rsidR="002115B6" w:rsidRPr="001E5921" w:rsidRDefault="002115B6" w:rsidP="002115B6">
      <w:pPr>
        <w:rPr>
          <w:rFonts w:cs="Arial"/>
        </w:rPr>
      </w:pPr>
    </w:p>
    <w:p w:rsidR="002115B6" w:rsidRPr="001E5921" w:rsidRDefault="002115B6" w:rsidP="002115B6">
      <w:pPr>
        <w:rPr>
          <w:rFonts w:cs="Arial"/>
        </w:rPr>
      </w:pPr>
      <w:r w:rsidRPr="001E5921">
        <w:rPr>
          <w:rFonts w:cs="Arial"/>
        </w:rPr>
        <w:t>Utilizando el siguiente diagrama de componentes se detall</w:t>
      </w:r>
      <w:r w:rsidR="0011600A" w:rsidRPr="001E5921">
        <w:rPr>
          <w:rFonts w:cs="Arial"/>
        </w:rPr>
        <w:t xml:space="preserve">a a más bajo nivel </w:t>
      </w:r>
      <w:r w:rsidRPr="001E5921">
        <w:rPr>
          <w:rFonts w:cs="Arial"/>
        </w:rPr>
        <w:t>las diferentes capas:</w:t>
      </w:r>
    </w:p>
    <w:p w:rsidR="002115B6" w:rsidRPr="001E5921" w:rsidRDefault="002115B6" w:rsidP="002115B6">
      <w:pPr>
        <w:rPr>
          <w:rFonts w:cs="Arial"/>
        </w:rPr>
      </w:pPr>
      <w:r w:rsidRPr="001E5921">
        <w:rPr>
          <w:rFonts w:cs="Arial"/>
        </w:rPr>
        <w:object w:dxaOrig="10779" w:dyaOrig="9341">
          <v:shape id="_x0000_i1029" type="#_x0000_t75" style="width:495pt;height:429.5pt" o:ole="">
            <v:imagedata r:id="rId16" o:title=""/>
          </v:shape>
          <o:OLEObject Type="Embed" ProgID="Visio.Drawing.11" ShapeID="_x0000_i1029" DrawAspect="Content" ObjectID="_1536416990" r:id="rId17"/>
        </w:object>
      </w:r>
    </w:p>
    <w:p w:rsidR="002115B6" w:rsidRPr="001E5921" w:rsidRDefault="002115B6" w:rsidP="002115B6">
      <w:pPr>
        <w:rPr>
          <w:rFonts w:cs="Arial"/>
        </w:rPr>
      </w:pPr>
    </w:p>
    <w:p w:rsidR="002115B6" w:rsidRPr="001E5921" w:rsidRDefault="002115B6" w:rsidP="002115B6">
      <w:pPr>
        <w:rPr>
          <w:rFonts w:cs="Arial"/>
          <w:b/>
        </w:rPr>
      </w:pPr>
      <w:bookmarkStart w:id="50" w:name="_Toc222286481"/>
      <w:r w:rsidRPr="001E5921">
        <w:rPr>
          <w:rFonts w:cs="Arial"/>
          <w:b/>
        </w:rPr>
        <w:t>Interfaces</w:t>
      </w:r>
      <w:bookmarkEnd w:id="50"/>
    </w:p>
    <w:p w:rsidR="002115B6" w:rsidRPr="001E5921" w:rsidRDefault="002115B6" w:rsidP="002115B6">
      <w:pPr>
        <w:pStyle w:val="Prrafodelista"/>
        <w:numPr>
          <w:ilvl w:val="0"/>
          <w:numId w:val="11"/>
        </w:numPr>
        <w:rPr>
          <w:rFonts w:cs="Arial"/>
        </w:rPr>
      </w:pPr>
      <w:proofErr w:type="spellStart"/>
      <w:r w:rsidRPr="001E5921">
        <w:rPr>
          <w:rFonts w:cs="Arial"/>
        </w:rPr>
        <w:t>IAdministración</w:t>
      </w:r>
      <w:proofErr w:type="spellEnd"/>
      <w:r w:rsidRPr="001E5921">
        <w:rPr>
          <w:rFonts w:cs="Arial"/>
        </w:rPr>
        <w:t xml:space="preserve">: interfaz con autenticación mediante usuario y contraseña que les permitirá a </w:t>
      </w:r>
      <w:r w:rsidR="005D0D76">
        <w:rPr>
          <w:rFonts w:cs="Arial"/>
        </w:rPr>
        <w:t xml:space="preserve">los usuarios básicos, avanzados y administradores </w:t>
      </w:r>
      <w:r w:rsidRPr="001E5921">
        <w:rPr>
          <w:rFonts w:cs="Arial"/>
        </w:rPr>
        <w:t>configurar los diferentes eventos y obtener información de los inscriptos.</w:t>
      </w:r>
    </w:p>
    <w:p w:rsidR="002115B6" w:rsidRPr="001E5921" w:rsidRDefault="002115B6" w:rsidP="002115B6">
      <w:pPr>
        <w:pStyle w:val="Prrafodelista"/>
        <w:numPr>
          <w:ilvl w:val="0"/>
          <w:numId w:val="11"/>
        </w:numPr>
        <w:rPr>
          <w:rFonts w:cs="Arial"/>
        </w:rPr>
      </w:pPr>
      <w:proofErr w:type="spellStart"/>
      <w:r w:rsidRPr="001E5921">
        <w:rPr>
          <w:rFonts w:cs="Arial"/>
        </w:rPr>
        <w:t>IUsuAnónimo</w:t>
      </w:r>
      <w:proofErr w:type="spellEnd"/>
      <w:r w:rsidRPr="001E5921">
        <w:rPr>
          <w:rFonts w:cs="Arial"/>
        </w:rPr>
        <w:t>: interfaz sin autenticación donde cualquier persona puede inscribirse o solicitar certificado de asistencia a un evento particular.</w:t>
      </w:r>
    </w:p>
    <w:p w:rsidR="002115B6" w:rsidRPr="001E5921" w:rsidRDefault="002115B6" w:rsidP="002115B6">
      <w:pPr>
        <w:rPr>
          <w:rFonts w:cs="Arial"/>
          <w:szCs w:val="22"/>
        </w:rPr>
      </w:pPr>
    </w:p>
    <w:p w:rsidR="00E2316C" w:rsidRDefault="00E2316C" w:rsidP="002115B6">
      <w:pPr>
        <w:rPr>
          <w:rFonts w:cs="Arial"/>
          <w:b/>
        </w:rPr>
      </w:pPr>
      <w:bookmarkStart w:id="51" w:name="_Toc217110262"/>
      <w:bookmarkStart w:id="52" w:name="_Toc222286482"/>
    </w:p>
    <w:p w:rsidR="00E2316C" w:rsidRDefault="00E2316C" w:rsidP="002115B6">
      <w:pPr>
        <w:rPr>
          <w:rFonts w:cs="Arial"/>
          <w:b/>
        </w:rPr>
      </w:pPr>
    </w:p>
    <w:p w:rsidR="00E2316C" w:rsidRDefault="00E2316C" w:rsidP="002115B6">
      <w:pPr>
        <w:rPr>
          <w:rFonts w:cs="Arial"/>
          <w:b/>
        </w:rPr>
      </w:pPr>
    </w:p>
    <w:p w:rsidR="002115B6" w:rsidRPr="001E5921" w:rsidRDefault="002115B6" w:rsidP="002115B6">
      <w:pPr>
        <w:rPr>
          <w:rFonts w:cs="Arial"/>
          <w:b/>
        </w:rPr>
      </w:pPr>
      <w:r w:rsidRPr="001E5921">
        <w:rPr>
          <w:rFonts w:cs="Arial"/>
          <w:b/>
        </w:rPr>
        <w:t>Controladores</w:t>
      </w:r>
      <w:bookmarkEnd w:id="51"/>
      <w:bookmarkEnd w:id="52"/>
    </w:p>
    <w:p w:rsidR="005524D8" w:rsidRDefault="002115B6" w:rsidP="00FA29E8">
      <w:pPr>
        <w:rPr>
          <w:rFonts w:cs="Arial"/>
          <w:szCs w:val="22"/>
        </w:rPr>
      </w:pPr>
      <w:r w:rsidRPr="001E5921">
        <w:rPr>
          <w:rFonts w:cs="Arial"/>
          <w:szCs w:val="22"/>
        </w:rPr>
        <w:t xml:space="preserve">Contiene todas las clases que implementan los servicios utilizados en la capa de presentación. Posee lógica más compleja, y es quien centraliza la comunicación entre el Modelo, Utilidades, API de PayPal y el componente de acceso a BD. </w:t>
      </w:r>
    </w:p>
    <w:p w:rsidR="00FA29E8" w:rsidRDefault="00FA29E8" w:rsidP="00FA29E8">
      <w:pPr>
        <w:rPr>
          <w:rFonts w:cs="Arial"/>
        </w:rPr>
      </w:pPr>
    </w:p>
    <w:p w:rsidR="002115B6" w:rsidRDefault="002115B6" w:rsidP="002115B6">
      <w:pPr>
        <w:rPr>
          <w:rFonts w:cs="Arial"/>
        </w:rPr>
      </w:pPr>
      <w:r w:rsidRPr="001E5921">
        <w:rPr>
          <w:rFonts w:cs="Arial"/>
        </w:rPr>
        <w:t>Se presenta todos los controladores:</w:t>
      </w:r>
    </w:p>
    <w:p w:rsidR="005524D8" w:rsidRPr="001E5921" w:rsidRDefault="005524D8" w:rsidP="002115B6">
      <w:pPr>
        <w:rPr>
          <w:rFonts w:cs="Arial"/>
        </w:rPr>
      </w:pPr>
    </w:p>
    <w:p w:rsidR="002115B6" w:rsidRPr="001E5921" w:rsidRDefault="00692175" w:rsidP="002115B6">
      <w:pPr>
        <w:ind w:firstLine="708"/>
        <w:rPr>
          <w:rFonts w:cs="Arial"/>
          <w:szCs w:val="22"/>
        </w:rPr>
      </w:pPr>
      <w:r>
        <w:rPr>
          <w:rFonts w:cs="Arial"/>
          <w:noProof/>
          <w:szCs w:val="22"/>
          <w:lang w:val="es-UY" w:eastAsia="es-UY"/>
        </w:rPr>
        <w:drawing>
          <wp:inline distT="0" distB="0" distL="0" distR="0">
            <wp:extent cx="4101558" cy="27178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712" cy="2723203"/>
                    </a:xfrm>
                    <a:prstGeom prst="rect">
                      <a:avLst/>
                    </a:prstGeom>
                    <a:noFill/>
                    <a:ln>
                      <a:noFill/>
                    </a:ln>
                  </pic:spPr>
                </pic:pic>
              </a:graphicData>
            </a:graphic>
          </wp:inline>
        </w:drawing>
      </w:r>
    </w:p>
    <w:p w:rsidR="002115B6" w:rsidRPr="001E5921" w:rsidRDefault="002115B6" w:rsidP="002115B6">
      <w:pPr>
        <w:rPr>
          <w:rFonts w:cs="Arial"/>
          <w:szCs w:val="22"/>
        </w:rPr>
      </w:pPr>
    </w:p>
    <w:p w:rsidR="002115B6" w:rsidRPr="001E5921" w:rsidRDefault="002115B6" w:rsidP="002115B6">
      <w:pPr>
        <w:rPr>
          <w:rFonts w:cs="Arial"/>
          <w:b/>
          <w:szCs w:val="22"/>
          <w:u w:val="single"/>
        </w:rPr>
      </w:pPr>
      <w:r w:rsidRPr="001E5921">
        <w:rPr>
          <w:rFonts w:cs="Arial"/>
          <w:b/>
          <w:szCs w:val="22"/>
        </w:rPr>
        <w:t>LINQ to SQL</w:t>
      </w:r>
    </w:p>
    <w:p w:rsidR="002115B6" w:rsidRPr="001E5921" w:rsidRDefault="002115B6" w:rsidP="002115B6">
      <w:pPr>
        <w:rPr>
          <w:rFonts w:cs="Arial"/>
          <w:szCs w:val="22"/>
        </w:rPr>
      </w:pPr>
      <w:r w:rsidRPr="001E5921">
        <w:rPr>
          <w:rFonts w:cs="Arial"/>
          <w:szCs w:val="22"/>
        </w:rPr>
        <w:t>Aísla el acceso a la base de datos, utiliza LINQ para realizar la comunicación.</w:t>
      </w:r>
    </w:p>
    <w:p w:rsidR="002115B6" w:rsidRPr="001E5921" w:rsidRDefault="002115B6" w:rsidP="002115B6">
      <w:pPr>
        <w:rPr>
          <w:rFonts w:cs="Arial"/>
          <w:szCs w:val="22"/>
        </w:rPr>
      </w:pPr>
    </w:p>
    <w:p w:rsidR="002115B6" w:rsidRPr="001E5921" w:rsidRDefault="002115B6" w:rsidP="002115B6">
      <w:pPr>
        <w:rPr>
          <w:rFonts w:cs="Arial"/>
          <w:b/>
          <w:szCs w:val="22"/>
        </w:rPr>
      </w:pPr>
      <w:r w:rsidRPr="001E5921">
        <w:rPr>
          <w:rFonts w:cs="Arial"/>
          <w:b/>
          <w:szCs w:val="22"/>
        </w:rPr>
        <w:t>Utilidades</w:t>
      </w:r>
    </w:p>
    <w:p w:rsidR="002115B6" w:rsidRDefault="002115B6" w:rsidP="002115B6">
      <w:pPr>
        <w:rPr>
          <w:rFonts w:cs="Arial"/>
          <w:szCs w:val="22"/>
        </w:rPr>
      </w:pPr>
      <w:r w:rsidRPr="001E5921">
        <w:rPr>
          <w:rFonts w:cs="Arial"/>
          <w:szCs w:val="22"/>
        </w:rPr>
        <w:t>Este es un componente genérico que contiene funciones genéricas independientes de las funcionalidades específicas de la aplicación, pero que facilita el trabajo con algunos tipos de tecnologías. Las clases que la componen se muestran en el siguiente diagrama:</w:t>
      </w:r>
    </w:p>
    <w:p w:rsidR="00A01E29" w:rsidRPr="001E5921" w:rsidRDefault="00A01E29" w:rsidP="002115B6">
      <w:pPr>
        <w:rPr>
          <w:rFonts w:cs="Arial"/>
          <w:szCs w:val="22"/>
        </w:rPr>
      </w:pPr>
    </w:p>
    <w:p w:rsidR="002115B6" w:rsidRPr="001E5921" w:rsidRDefault="002115B6" w:rsidP="002115B6">
      <w:pPr>
        <w:ind w:firstLine="708"/>
        <w:rPr>
          <w:rFonts w:cs="Arial"/>
          <w:szCs w:val="22"/>
        </w:rPr>
      </w:pPr>
      <w:r w:rsidRPr="001E5921">
        <w:rPr>
          <w:rFonts w:cs="Arial"/>
        </w:rPr>
        <w:object w:dxaOrig="5656" w:dyaOrig="3477">
          <v:shape id="_x0000_i1031" type="#_x0000_t75" style="width:283pt;height:174pt" o:ole="">
            <v:imagedata r:id="rId19" o:title=""/>
          </v:shape>
          <o:OLEObject Type="Embed" ProgID="Visio.Drawing.11" ShapeID="_x0000_i1031" DrawAspect="Content" ObjectID="_1536416991" r:id="rId20"/>
        </w:object>
      </w:r>
    </w:p>
    <w:p w:rsidR="002115B6" w:rsidRPr="001E5921" w:rsidRDefault="002115B6" w:rsidP="002115B6">
      <w:pPr>
        <w:rPr>
          <w:rFonts w:cs="Arial"/>
          <w:szCs w:val="22"/>
        </w:rPr>
      </w:pPr>
    </w:p>
    <w:p w:rsidR="00A01E29" w:rsidRDefault="00A01E29">
      <w:pPr>
        <w:jc w:val="left"/>
        <w:rPr>
          <w:rFonts w:cs="Arial"/>
          <w:b/>
          <w:szCs w:val="22"/>
        </w:rPr>
      </w:pPr>
      <w:bookmarkStart w:id="53" w:name="_Toc222286483"/>
      <w:r>
        <w:rPr>
          <w:rFonts w:cs="Arial"/>
          <w:b/>
          <w:szCs w:val="22"/>
        </w:rPr>
        <w:br w:type="page"/>
      </w:r>
    </w:p>
    <w:p w:rsidR="002115B6" w:rsidRPr="001E5921" w:rsidRDefault="002115B6" w:rsidP="002115B6">
      <w:pPr>
        <w:rPr>
          <w:rFonts w:cs="Arial"/>
          <w:b/>
          <w:szCs w:val="22"/>
        </w:rPr>
      </w:pPr>
      <w:r w:rsidRPr="001E5921">
        <w:rPr>
          <w:rFonts w:cs="Arial"/>
          <w:b/>
          <w:szCs w:val="22"/>
        </w:rPr>
        <w:t>Modelo</w:t>
      </w:r>
      <w:bookmarkEnd w:id="53"/>
    </w:p>
    <w:p w:rsidR="002115B6" w:rsidRDefault="002115B6" w:rsidP="002115B6">
      <w:pPr>
        <w:rPr>
          <w:rFonts w:cs="Arial"/>
          <w:szCs w:val="22"/>
        </w:rPr>
      </w:pPr>
      <w:r w:rsidRPr="001E5921">
        <w:rPr>
          <w:rFonts w:cs="Arial"/>
          <w:szCs w:val="22"/>
        </w:rPr>
        <w:t>Contiene las clases referentes al dominio de la aplicación, se utiliza para transferir información de las diferentes capas. En el siguiente diagrama se detallan los tipos de datos manejados:</w:t>
      </w:r>
    </w:p>
    <w:p w:rsidR="005D3844" w:rsidRPr="001E5921" w:rsidRDefault="005D3844" w:rsidP="002115B6">
      <w:pPr>
        <w:rPr>
          <w:rFonts w:cs="Arial"/>
          <w:szCs w:val="22"/>
        </w:rPr>
      </w:pPr>
    </w:p>
    <w:p w:rsidR="002115B6" w:rsidRPr="001E5921" w:rsidRDefault="00692175" w:rsidP="002115B6">
      <w:pPr>
        <w:ind w:firstLine="360"/>
        <w:rPr>
          <w:rFonts w:cs="Arial"/>
        </w:rPr>
      </w:pPr>
      <w:r>
        <w:rPr>
          <w:rFonts w:cs="Arial"/>
          <w:noProof/>
          <w:lang w:val="es-UY" w:eastAsia="es-UY"/>
        </w:rPr>
        <w:drawing>
          <wp:inline distT="0" distB="0" distL="0" distR="0">
            <wp:extent cx="4423295" cy="4235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6208" cy="4238240"/>
                    </a:xfrm>
                    <a:prstGeom prst="rect">
                      <a:avLst/>
                    </a:prstGeom>
                    <a:noFill/>
                    <a:ln>
                      <a:noFill/>
                    </a:ln>
                  </pic:spPr>
                </pic:pic>
              </a:graphicData>
            </a:graphic>
          </wp:inline>
        </w:drawing>
      </w:r>
    </w:p>
    <w:p w:rsidR="002115B6" w:rsidRPr="001E5921" w:rsidRDefault="002115B6" w:rsidP="002115B6">
      <w:pPr>
        <w:rPr>
          <w:rFonts w:cs="Arial"/>
          <w:b/>
          <w:szCs w:val="22"/>
        </w:rPr>
      </w:pPr>
    </w:p>
    <w:p w:rsidR="002115B6" w:rsidRPr="001E5921" w:rsidRDefault="002115B6" w:rsidP="002115B6">
      <w:pPr>
        <w:rPr>
          <w:rFonts w:cs="Arial"/>
          <w:b/>
          <w:szCs w:val="22"/>
        </w:rPr>
      </w:pPr>
      <w:proofErr w:type="spellStart"/>
      <w:r w:rsidRPr="001E5921">
        <w:rPr>
          <w:rFonts w:cs="Arial"/>
          <w:b/>
          <w:szCs w:val="22"/>
        </w:rPr>
        <w:t>MailUtils</w:t>
      </w:r>
      <w:proofErr w:type="spellEnd"/>
    </w:p>
    <w:p w:rsidR="002115B6" w:rsidRDefault="002115B6" w:rsidP="002115B6">
      <w:pPr>
        <w:rPr>
          <w:rFonts w:cs="Arial"/>
          <w:szCs w:val="22"/>
        </w:rPr>
      </w:pPr>
      <w:r w:rsidRPr="001E5921">
        <w:rPr>
          <w:rFonts w:cs="Arial"/>
          <w:szCs w:val="22"/>
        </w:rPr>
        <w:t>Esta biblioteca se utiliza para gestionar el envío de mail, generalizando y parametrizando sus funcionalidades. Las clases que la implementan son:</w:t>
      </w:r>
    </w:p>
    <w:p w:rsidR="005D3844" w:rsidRPr="001E5921" w:rsidRDefault="005D3844" w:rsidP="002115B6">
      <w:pPr>
        <w:rPr>
          <w:rFonts w:cs="Arial"/>
          <w:szCs w:val="22"/>
        </w:rPr>
      </w:pPr>
    </w:p>
    <w:p w:rsidR="002115B6" w:rsidRPr="001E5921" w:rsidRDefault="002115B6" w:rsidP="002115B6">
      <w:pPr>
        <w:ind w:firstLine="360"/>
        <w:rPr>
          <w:rFonts w:cs="Arial"/>
        </w:rPr>
      </w:pPr>
      <w:r w:rsidRPr="001E5921">
        <w:rPr>
          <w:rFonts w:cs="Arial"/>
        </w:rPr>
        <w:object w:dxaOrig="4012" w:dyaOrig="3080">
          <v:shape id="_x0000_i1033" type="#_x0000_t75" style="width:200.5pt;height:153.5pt" o:ole="">
            <v:imagedata r:id="rId22" o:title=""/>
          </v:shape>
          <o:OLEObject Type="Embed" ProgID="Visio.Drawing.11" ShapeID="_x0000_i1033" DrawAspect="Content" ObjectID="_1536416992" r:id="rId23"/>
        </w:object>
      </w:r>
    </w:p>
    <w:p w:rsidR="002115B6" w:rsidRPr="001E5921" w:rsidRDefault="002115B6" w:rsidP="002115B6">
      <w:pPr>
        <w:jc w:val="left"/>
        <w:rPr>
          <w:rFonts w:cs="Arial"/>
          <w:b/>
          <w:bCs/>
          <w:kern w:val="32"/>
          <w:sz w:val="32"/>
          <w:szCs w:val="32"/>
        </w:rPr>
      </w:pPr>
      <w:r w:rsidRPr="001E5921">
        <w:rPr>
          <w:rFonts w:cs="Arial"/>
          <w:kern w:val="32"/>
          <w:sz w:val="32"/>
          <w:szCs w:val="32"/>
        </w:rPr>
        <w:br w:type="page"/>
      </w:r>
    </w:p>
    <w:p w:rsidR="0006337F" w:rsidRPr="001E5921" w:rsidRDefault="0006337F" w:rsidP="00771843">
      <w:pPr>
        <w:pStyle w:val="Ttulo1"/>
        <w:keepLines w:val="0"/>
        <w:numPr>
          <w:ilvl w:val="0"/>
          <w:numId w:val="2"/>
        </w:numPr>
        <w:spacing w:before="240" w:after="60"/>
        <w:jc w:val="left"/>
        <w:rPr>
          <w:rFonts w:ascii="Arial" w:eastAsia="Times New Roman" w:hAnsi="Arial" w:cs="Arial"/>
          <w:color w:val="auto"/>
          <w:kern w:val="32"/>
          <w:sz w:val="32"/>
          <w:szCs w:val="32"/>
        </w:rPr>
      </w:pPr>
      <w:bookmarkStart w:id="54" w:name="_Toc462674910"/>
      <w:r w:rsidRPr="001E5921">
        <w:rPr>
          <w:rFonts w:ascii="Arial" w:eastAsia="Times New Roman" w:hAnsi="Arial" w:cs="Arial"/>
          <w:color w:val="auto"/>
          <w:kern w:val="32"/>
          <w:sz w:val="32"/>
          <w:szCs w:val="32"/>
        </w:rPr>
        <w:t>Vista Física</w:t>
      </w:r>
      <w:bookmarkEnd w:id="54"/>
    </w:p>
    <w:p w:rsidR="008044CB" w:rsidRDefault="008044CB" w:rsidP="008044CB">
      <w:pPr>
        <w:rPr>
          <w:rFonts w:cs="Arial"/>
          <w:lang w:val="es-CO"/>
        </w:rPr>
      </w:pPr>
      <w:r w:rsidRPr="001E5921">
        <w:rPr>
          <w:rFonts w:cs="Arial"/>
          <w:lang w:val="es-CO"/>
        </w:rPr>
        <w:t>Se describe como está instalada la aplicación y como se ejecuta en una red de computadores. Se toma en cuenta requerimientos no. Para describir esta vista, en el presente documento se utilizó un diagrama de despliegue:</w:t>
      </w:r>
    </w:p>
    <w:p w:rsidR="005D3844" w:rsidRPr="001E5921" w:rsidRDefault="005D3844" w:rsidP="008044CB">
      <w:pPr>
        <w:rPr>
          <w:rFonts w:cs="Arial"/>
        </w:rPr>
      </w:pPr>
    </w:p>
    <w:p w:rsidR="00AB497B" w:rsidRPr="00AB497B" w:rsidRDefault="00692175" w:rsidP="00AB497B">
      <w:r>
        <w:object w:dxaOrig="10839" w:dyaOrig="12835">
          <v:shape id="_x0000_i1034" type="#_x0000_t75" style="width:396pt;height:468.5pt" o:ole="">
            <v:imagedata r:id="rId24" o:title=""/>
          </v:shape>
          <o:OLEObject Type="Embed" ProgID="Visio.Drawing.11" ShapeID="_x0000_i1034" DrawAspect="Content" ObjectID="_1536416993" r:id="rId25"/>
        </w:object>
      </w:r>
    </w:p>
    <w:sectPr w:rsidR="00AB497B" w:rsidRPr="00AB497B" w:rsidSect="001D13C3">
      <w:headerReference w:type="default" r:id="rId26"/>
      <w:footerReference w:type="even" r:id="rId27"/>
      <w:footerReference w:type="default" r:id="rId28"/>
      <w:pgSz w:w="11906" w:h="16838" w:code="9"/>
      <w:pgMar w:top="902" w:right="924" w:bottom="1077" w:left="107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397" w:rsidRDefault="002D5397">
      <w:r>
        <w:separator/>
      </w:r>
    </w:p>
  </w:endnote>
  <w:endnote w:type="continuationSeparator" w:id="0">
    <w:p w:rsidR="002D5397" w:rsidRDefault="002D5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397" w:rsidRDefault="002D539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D5397" w:rsidRDefault="002D5397">
    <w:pPr>
      <w:pStyle w:val="Piedepgina"/>
      <w:ind w:right="360"/>
    </w:pPr>
  </w:p>
  <w:p w:rsidR="00000000" w:rsidRDefault="002E20A7"/>
  <w:p w:rsidR="00000000" w:rsidRDefault="002E20A7"/>
  <w:p w:rsidR="00000000" w:rsidRDefault="002E20A7"/>
  <w:p w:rsidR="00000000" w:rsidRDefault="002E20A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4" w:space="0" w:color="808080"/>
        <w:left w:val="none" w:sz="0" w:space="0" w:color="auto"/>
        <w:bottom w:val="none" w:sz="0" w:space="0" w:color="auto"/>
        <w:right w:val="none" w:sz="0" w:space="0" w:color="auto"/>
        <w:insideH w:val="none" w:sz="0" w:space="0" w:color="auto"/>
        <w:insideV w:val="none" w:sz="0" w:space="0" w:color="auto"/>
      </w:tblBorders>
      <w:tblCellMar>
        <w:top w:w="108" w:type="dxa"/>
      </w:tblCellMar>
      <w:tblLook w:val="01E0" w:firstRow="1" w:lastRow="1" w:firstColumn="1" w:lastColumn="1" w:noHBand="0" w:noVBand="0"/>
    </w:tblPr>
    <w:tblGrid>
      <w:gridCol w:w="5020"/>
      <w:gridCol w:w="5020"/>
    </w:tblGrid>
    <w:tr w:rsidR="002D5397" w:rsidTr="005E266F">
      <w:trPr>
        <w:trHeight w:val="424"/>
      </w:trPr>
      <w:tc>
        <w:tcPr>
          <w:tcW w:w="5020" w:type="dxa"/>
          <w:vAlign w:val="center"/>
        </w:tcPr>
        <w:p w:rsidR="002D5397" w:rsidRPr="00AA6D87" w:rsidRDefault="00FB339E" w:rsidP="00FB339E">
          <w:pPr>
            <w:pStyle w:val="Piedepgina"/>
            <w:ind w:right="360"/>
            <w:jc w:val="left"/>
            <w:rPr>
              <w:color w:val="808080"/>
              <w:sz w:val="18"/>
              <w:szCs w:val="18"/>
            </w:rPr>
          </w:pPr>
          <w:r>
            <w:rPr>
              <w:color w:val="808080"/>
              <w:sz w:val="18"/>
              <w:szCs w:val="18"/>
            </w:rPr>
            <w:t>Septiembre</w:t>
          </w:r>
          <w:r w:rsidR="002D5397">
            <w:rPr>
              <w:color w:val="808080"/>
              <w:sz w:val="18"/>
              <w:szCs w:val="18"/>
            </w:rPr>
            <w:t>-1</w:t>
          </w:r>
          <w:r>
            <w:rPr>
              <w:color w:val="808080"/>
              <w:sz w:val="18"/>
              <w:szCs w:val="18"/>
            </w:rPr>
            <w:t>6</w:t>
          </w:r>
          <w:r w:rsidR="002D5397" w:rsidRPr="00AA6D87">
            <w:rPr>
              <w:color w:val="808080"/>
              <w:sz w:val="18"/>
              <w:szCs w:val="18"/>
            </w:rPr>
            <w:t>, De</w:t>
          </w:r>
          <w:r w:rsidR="002D5397">
            <w:rPr>
              <w:color w:val="808080"/>
              <w:sz w:val="18"/>
              <w:szCs w:val="18"/>
            </w:rPr>
            <w:t>sarrollo</w:t>
          </w:r>
          <w:r w:rsidR="002D5397" w:rsidRPr="00AA6D87">
            <w:rPr>
              <w:color w:val="808080"/>
              <w:sz w:val="18"/>
              <w:szCs w:val="18"/>
            </w:rPr>
            <w:t xml:space="preserve"> [HG]</w:t>
          </w:r>
        </w:p>
      </w:tc>
      <w:tc>
        <w:tcPr>
          <w:tcW w:w="5020" w:type="dxa"/>
          <w:vAlign w:val="center"/>
        </w:tcPr>
        <w:p w:rsidR="002D5397" w:rsidRPr="00AA6D87" w:rsidRDefault="002D5397" w:rsidP="005E266F">
          <w:pPr>
            <w:pStyle w:val="Piedepgina"/>
            <w:ind w:right="360"/>
            <w:jc w:val="right"/>
            <w:rPr>
              <w:color w:val="808080"/>
              <w:sz w:val="18"/>
              <w:szCs w:val="18"/>
            </w:rPr>
          </w:pPr>
          <w:r w:rsidRPr="00AA6D87">
            <w:rPr>
              <w:color w:val="808080"/>
              <w:sz w:val="18"/>
              <w:szCs w:val="18"/>
            </w:rPr>
            <w:fldChar w:fldCharType="begin"/>
          </w:r>
          <w:r w:rsidRPr="00AA6D87">
            <w:rPr>
              <w:color w:val="808080"/>
              <w:sz w:val="18"/>
              <w:szCs w:val="18"/>
            </w:rPr>
            <w:instrText xml:space="preserve"> PAGE </w:instrText>
          </w:r>
          <w:r w:rsidRPr="00AA6D87">
            <w:rPr>
              <w:color w:val="808080"/>
              <w:sz w:val="18"/>
              <w:szCs w:val="18"/>
            </w:rPr>
            <w:fldChar w:fldCharType="separate"/>
          </w:r>
          <w:r w:rsidR="002E20A7">
            <w:rPr>
              <w:noProof/>
              <w:color w:val="808080"/>
              <w:sz w:val="18"/>
              <w:szCs w:val="18"/>
            </w:rPr>
            <w:t>21</w:t>
          </w:r>
          <w:r w:rsidRPr="00AA6D87">
            <w:rPr>
              <w:color w:val="808080"/>
              <w:sz w:val="18"/>
              <w:szCs w:val="18"/>
            </w:rPr>
            <w:fldChar w:fldCharType="end"/>
          </w:r>
          <w:r w:rsidRPr="00AA6D87">
            <w:rPr>
              <w:color w:val="808080"/>
              <w:sz w:val="18"/>
              <w:szCs w:val="18"/>
            </w:rPr>
            <w:t>/</w:t>
          </w:r>
          <w:r w:rsidRPr="00AA6D87">
            <w:rPr>
              <w:color w:val="808080"/>
              <w:sz w:val="18"/>
              <w:szCs w:val="18"/>
            </w:rPr>
            <w:fldChar w:fldCharType="begin"/>
          </w:r>
          <w:r w:rsidRPr="00AA6D87">
            <w:rPr>
              <w:color w:val="808080"/>
              <w:sz w:val="18"/>
              <w:szCs w:val="18"/>
            </w:rPr>
            <w:instrText xml:space="preserve"> NUMPAGES </w:instrText>
          </w:r>
          <w:r w:rsidRPr="00AA6D87">
            <w:rPr>
              <w:color w:val="808080"/>
              <w:sz w:val="18"/>
              <w:szCs w:val="18"/>
            </w:rPr>
            <w:fldChar w:fldCharType="separate"/>
          </w:r>
          <w:r w:rsidR="002E20A7">
            <w:rPr>
              <w:noProof/>
              <w:color w:val="808080"/>
              <w:sz w:val="18"/>
              <w:szCs w:val="18"/>
            </w:rPr>
            <w:t>22</w:t>
          </w:r>
          <w:r w:rsidRPr="00AA6D87">
            <w:rPr>
              <w:color w:val="808080"/>
              <w:sz w:val="18"/>
              <w:szCs w:val="18"/>
            </w:rPr>
            <w:fldChar w:fldCharType="end"/>
          </w:r>
        </w:p>
      </w:tc>
    </w:tr>
  </w:tbl>
  <w:p w:rsidR="002D5397" w:rsidRPr="001C7F54" w:rsidRDefault="002D5397" w:rsidP="005E266F">
    <w:pPr>
      <w:pStyle w:val="Piedepgina"/>
      <w:ind w:right="360"/>
    </w:pPr>
  </w:p>
  <w:p w:rsidR="00000000" w:rsidRDefault="002E20A7"/>
  <w:p w:rsidR="00000000" w:rsidRDefault="002E20A7"/>
  <w:p w:rsidR="00000000" w:rsidRDefault="002E20A7"/>
  <w:p w:rsidR="00000000" w:rsidRDefault="002E20A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397" w:rsidRDefault="002D5397">
      <w:r>
        <w:separator/>
      </w:r>
    </w:p>
  </w:footnote>
  <w:footnote w:type="continuationSeparator" w:id="0">
    <w:p w:rsidR="002D5397" w:rsidRDefault="002D53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single" w:sz="4" w:space="0" w:color="808080"/>
        <w:left w:val="single" w:sz="4" w:space="0" w:color="808080"/>
        <w:bottom w:val="single" w:sz="4" w:space="0" w:color="808080"/>
        <w:right w:val="single" w:sz="4" w:space="0" w:color="808080"/>
        <w:insideH w:val="none" w:sz="0" w:space="0" w:color="auto"/>
        <w:insideV w:val="none" w:sz="0" w:space="0" w:color="auto"/>
      </w:tblBorders>
      <w:tblCellMar>
        <w:left w:w="0" w:type="dxa"/>
        <w:right w:w="0" w:type="dxa"/>
      </w:tblCellMar>
      <w:tblLook w:val="01E0" w:firstRow="1" w:lastRow="1" w:firstColumn="1" w:lastColumn="1" w:noHBand="0" w:noVBand="0"/>
    </w:tblPr>
    <w:tblGrid>
      <w:gridCol w:w="2165"/>
      <w:gridCol w:w="7750"/>
    </w:tblGrid>
    <w:tr w:rsidR="002D5397" w:rsidTr="00D12EC0">
      <w:trPr>
        <w:trHeight w:val="888"/>
      </w:trPr>
      <w:tc>
        <w:tcPr>
          <w:tcW w:w="1092" w:type="pct"/>
          <w:vAlign w:val="center"/>
        </w:tcPr>
        <w:p w:rsidR="002D5397" w:rsidRPr="0084191E" w:rsidRDefault="002D5397" w:rsidP="00D12EC0">
          <w:pPr>
            <w:pStyle w:val="Encabezado"/>
            <w:jc w:val="center"/>
            <w:rPr>
              <w:color w:val="808080"/>
            </w:rPr>
          </w:pPr>
          <w:r>
            <w:rPr>
              <w:noProof/>
              <w:color w:val="808080"/>
              <w:lang w:val="es-UY" w:eastAsia="es-UY"/>
            </w:rPr>
            <w:drawing>
              <wp:inline distT="0" distB="0" distL="0" distR="0" wp14:anchorId="56A36C77" wp14:editId="5684EBD1">
                <wp:extent cx="1028700" cy="514350"/>
                <wp:effectExtent l="19050" t="0" r="0" b="0"/>
                <wp:docPr id="5" name="Imagen 5" descr="plantilla_00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illa_002_a"/>
                        <pic:cNvPicPr>
                          <a:picLocks noChangeAspect="1" noChangeArrowheads="1"/>
                        </pic:cNvPicPr>
                      </pic:nvPicPr>
                      <pic:blipFill>
                        <a:blip r:embed="rId1"/>
                        <a:srcRect/>
                        <a:stretch>
                          <a:fillRect/>
                        </a:stretch>
                      </pic:blipFill>
                      <pic:spPr bwMode="auto">
                        <a:xfrm>
                          <a:off x="0" y="0"/>
                          <a:ext cx="1028700" cy="514350"/>
                        </a:xfrm>
                        <a:prstGeom prst="rect">
                          <a:avLst/>
                        </a:prstGeom>
                        <a:noFill/>
                        <a:ln w="9525">
                          <a:noFill/>
                          <a:miter lim="800000"/>
                          <a:headEnd/>
                          <a:tailEnd/>
                        </a:ln>
                      </pic:spPr>
                    </pic:pic>
                  </a:graphicData>
                </a:graphic>
              </wp:inline>
            </w:drawing>
          </w:r>
        </w:p>
      </w:tc>
      <w:tc>
        <w:tcPr>
          <w:tcW w:w="3908" w:type="pct"/>
          <w:vAlign w:val="center"/>
        </w:tcPr>
        <w:p w:rsidR="002D5397" w:rsidRDefault="002D5397" w:rsidP="00D12EC0">
          <w:pPr>
            <w:pStyle w:val="Encabezado"/>
            <w:rPr>
              <w:rFonts w:cs="Arial"/>
              <w:b/>
              <w:color w:val="808080"/>
            </w:rPr>
          </w:pPr>
          <w:r>
            <w:rPr>
              <w:rFonts w:cs="Arial"/>
              <w:b/>
              <w:color w:val="808080"/>
            </w:rPr>
            <w:t xml:space="preserve"> AGESIC</w:t>
          </w:r>
        </w:p>
        <w:p w:rsidR="002D5397" w:rsidRPr="00D12EC0" w:rsidRDefault="002D5397" w:rsidP="001B25F8">
          <w:pPr>
            <w:pStyle w:val="Encabezado"/>
            <w:rPr>
              <w:rFonts w:cs="Arial"/>
              <w:color w:val="808080"/>
              <w:sz w:val="22"/>
              <w:szCs w:val="22"/>
            </w:rPr>
          </w:pPr>
          <w:r>
            <w:rPr>
              <w:color w:val="808080"/>
              <w:sz w:val="22"/>
              <w:szCs w:val="22"/>
            </w:rPr>
            <w:t>Inscripciones</w:t>
          </w:r>
          <w:r w:rsidRPr="00D12EC0">
            <w:rPr>
              <w:color w:val="808080"/>
              <w:sz w:val="22"/>
              <w:szCs w:val="22"/>
            </w:rPr>
            <w:t xml:space="preserve"> </w:t>
          </w:r>
          <w:r>
            <w:rPr>
              <w:color w:val="808080"/>
              <w:sz w:val="22"/>
              <w:szCs w:val="22"/>
            </w:rPr>
            <w:t>– Arquitectura 4+1</w:t>
          </w:r>
          <w:r w:rsidRPr="00D12EC0">
            <w:rPr>
              <w:color w:val="808080"/>
              <w:sz w:val="22"/>
              <w:szCs w:val="22"/>
            </w:rPr>
            <w:t xml:space="preserve"> – versión </w:t>
          </w:r>
          <w:r>
            <w:rPr>
              <w:color w:val="808080"/>
              <w:sz w:val="22"/>
              <w:szCs w:val="22"/>
            </w:rPr>
            <w:t>1</w:t>
          </w:r>
          <w:r w:rsidRPr="00D12EC0">
            <w:rPr>
              <w:color w:val="808080"/>
              <w:sz w:val="22"/>
              <w:szCs w:val="22"/>
            </w:rPr>
            <w:t>.</w:t>
          </w:r>
          <w:r w:rsidR="00A16DB4">
            <w:rPr>
              <w:color w:val="808080"/>
              <w:sz w:val="22"/>
              <w:szCs w:val="22"/>
            </w:rPr>
            <w:t>1</w:t>
          </w:r>
        </w:p>
      </w:tc>
    </w:tr>
  </w:tbl>
  <w:p w:rsidR="002D5397" w:rsidRDefault="002D5397">
    <w:pPr>
      <w:pStyle w:val="Encabezado"/>
    </w:pPr>
  </w:p>
  <w:p w:rsidR="00000000" w:rsidRDefault="002E20A7"/>
  <w:p w:rsidR="00000000" w:rsidRDefault="002E20A7"/>
  <w:p w:rsidR="00000000" w:rsidRDefault="002E20A7"/>
  <w:p w:rsidR="00000000" w:rsidRDefault="002E20A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7233D"/>
    <w:multiLevelType w:val="hybridMultilevel"/>
    <w:tmpl w:val="29BCA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F66595"/>
    <w:multiLevelType w:val="hybridMultilevel"/>
    <w:tmpl w:val="B8EE12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69A0AAE"/>
    <w:multiLevelType w:val="hybridMultilevel"/>
    <w:tmpl w:val="D6FC2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6F1046"/>
    <w:multiLevelType w:val="hybridMultilevel"/>
    <w:tmpl w:val="EE6AE0F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DF0020D"/>
    <w:multiLevelType w:val="hybridMultilevel"/>
    <w:tmpl w:val="D10AE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3C1860"/>
    <w:multiLevelType w:val="hybridMultilevel"/>
    <w:tmpl w:val="9364E6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C9033A5"/>
    <w:multiLevelType w:val="hybridMultilevel"/>
    <w:tmpl w:val="DE24CB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5994071"/>
    <w:multiLevelType w:val="multilevel"/>
    <w:tmpl w:val="3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DB97C02"/>
    <w:multiLevelType w:val="multilevel"/>
    <w:tmpl w:val="923A66D6"/>
    <w:styleLink w:val="Estilo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bullet"/>
      <w:lvlText w:val=""/>
      <w:lvlJc w:val="left"/>
      <w:pPr>
        <w:ind w:left="1728" w:hanging="648"/>
      </w:pPr>
      <w:rPr>
        <w:rFonts w:ascii="Symbol" w:hAnsi="Symbol" w:hint="default"/>
        <w:color w:val="auto"/>
      </w:rPr>
    </w:lvl>
    <w:lvl w:ilvl="4">
      <w:start w:val="1"/>
      <w:numFmt w:val="bullet"/>
      <w:lvlText w:val=""/>
      <w:lvlJc w:val="left"/>
      <w:pPr>
        <w:ind w:left="2232" w:hanging="792"/>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0FB7FEA"/>
    <w:multiLevelType w:val="hybridMultilevel"/>
    <w:tmpl w:val="29668B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256250"/>
    <w:multiLevelType w:val="hybridMultilevel"/>
    <w:tmpl w:val="DB248176"/>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F">
      <w:start w:val="1"/>
      <w:numFmt w:val="decimal"/>
      <w:lvlText w:val="%3."/>
      <w:lvlJc w:val="left"/>
      <w:pPr>
        <w:ind w:left="3216" w:hanging="360"/>
      </w:pPr>
      <w:rPr>
        <w:rFont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1" w15:restartNumberingAfterBreak="0">
    <w:nsid w:val="6D9111EA"/>
    <w:multiLevelType w:val="hybridMultilevel"/>
    <w:tmpl w:val="F0882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E60158F"/>
    <w:multiLevelType w:val="hybridMultilevel"/>
    <w:tmpl w:val="F4DE722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C0A000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7692058E"/>
    <w:multiLevelType w:val="hybridMultilevel"/>
    <w:tmpl w:val="9E7A421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3"/>
  </w:num>
  <w:num w:numId="4">
    <w:abstractNumId w:val="9"/>
  </w:num>
  <w:num w:numId="5">
    <w:abstractNumId w:val="12"/>
  </w:num>
  <w:num w:numId="6">
    <w:abstractNumId w:val="6"/>
  </w:num>
  <w:num w:numId="7">
    <w:abstractNumId w:val="10"/>
  </w:num>
  <w:num w:numId="8">
    <w:abstractNumId w:val="1"/>
  </w:num>
  <w:num w:numId="9">
    <w:abstractNumId w:val="5"/>
  </w:num>
  <w:num w:numId="10">
    <w:abstractNumId w:val="4"/>
  </w:num>
  <w:num w:numId="11">
    <w:abstractNumId w:val="0"/>
  </w:num>
  <w:num w:numId="12">
    <w:abstractNumId w:val="11"/>
  </w:num>
  <w:num w:numId="13">
    <w:abstractNumId w:val="2"/>
  </w:num>
  <w:num w:numId="1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733"/>
    <w:rsid w:val="000000D7"/>
    <w:rsid w:val="00001951"/>
    <w:rsid w:val="000030C3"/>
    <w:rsid w:val="00005FD7"/>
    <w:rsid w:val="00011652"/>
    <w:rsid w:val="00011C7B"/>
    <w:rsid w:val="00012912"/>
    <w:rsid w:val="000130E8"/>
    <w:rsid w:val="00013C69"/>
    <w:rsid w:val="00014902"/>
    <w:rsid w:val="000218E5"/>
    <w:rsid w:val="00021F67"/>
    <w:rsid w:val="00022BB3"/>
    <w:rsid w:val="00026DB0"/>
    <w:rsid w:val="000271A8"/>
    <w:rsid w:val="00027838"/>
    <w:rsid w:val="0003197E"/>
    <w:rsid w:val="000332D1"/>
    <w:rsid w:val="000339E0"/>
    <w:rsid w:val="00034398"/>
    <w:rsid w:val="000346E2"/>
    <w:rsid w:val="000367AA"/>
    <w:rsid w:val="000476A2"/>
    <w:rsid w:val="00047FB9"/>
    <w:rsid w:val="00050381"/>
    <w:rsid w:val="000628F6"/>
    <w:rsid w:val="0006337F"/>
    <w:rsid w:val="00064228"/>
    <w:rsid w:val="00065683"/>
    <w:rsid w:val="000663C1"/>
    <w:rsid w:val="0006690E"/>
    <w:rsid w:val="00066A6D"/>
    <w:rsid w:val="00067212"/>
    <w:rsid w:val="00072D67"/>
    <w:rsid w:val="00073516"/>
    <w:rsid w:val="00081BD5"/>
    <w:rsid w:val="00082B23"/>
    <w:rsid w:val="000938D9"/>
    <w:rsid w:val="00094958"/>
    <w:rsid w:val="000A1538"/>
    <w:rsid w:val="000B3928"/>
    <w:rsid w:val="000B7D8C"/>
    <w:rsid w:val="000C02E7"/>
    <w:rsid w:val="000C40FF"/>
    <w:rsid w:val="000C4FBC"/>
    <w:rsid w:val="000C706A"/>
    <w:rsid w:val="000D124A"/>
    <w:rsid w:val="000D2DCD"/>
    <w:rsid w:val="000D6337"/>
    <w:rsid w:val="000D7205"/>
    <w:rsid w:val="000D7591"/>
    <w:rsid w:val="000E026A"/>
    <w:rsid w:val="000E214A"/>
    <w:rsid w:val="000E2AE4"/>
    <w:rsid w:val="000E4585"/>
    <w:rsid w:val="000E49EC"/>
    <w:rsid w:val="000E4C6B"/>
    <w:rsid w:val="000E5233"/>
    <w:rsid w:val="000E5A48"/>
    <w:rsid w:val="000E7D4A"/>
    <w:rsid w:val="000F0389"/>
    <w:rsid w:val="000F0E36"/>
    <w:rsid w:val="000F1F30"/>
    <w:rsid w:val="000F2870"/>
    <w:rsid w:val="000F30D9"/>
    <w:rsid w:val="000F3151"/>
    <w:rsid w:val="000F4913"/>
    <w:rsid w:val="000F5B9E"/>
    <w:rsid w:val="000F5DC1"/>
    <w:rsid w:val="000F72AD"/>
    <w:rsid w:val="00100A74"/>
    <w:rsid w:val="0010114C"/>
    <w:rsid w:val="00101795"/>
    <w:rsid w:val="00101DF4"/>
    <w:rsid w:val="00106150"/>
    <w:rsid w:val="001110F6"/>
    <w:rsid w:val="00113766"/>
    <w:rsid w:val="00113B7C"/>
    <w:rsid w:val="0011600A"/>
    <w:rsid w:val="00122C51"/>
    <w:rsid w:val="00132C69"/>
    <w:rsid w:val="0013587F"/>
    <w:rsid w:val="00136D69"/>
    <w:rsid w:val="001414D6"/>
    <w:rsid w:val="001418AF"/>
    <w:rsid w:val="00142AB6"/>
    <w:rsid w:val="00143936"/>
    <w:rsid w:val="001501DE"/>
    <w:rsid w:val="00151F6C"/>
    <w:rsid w:val="001541C2"/>
    <w:rsid w:val="001546E9"/>
    <w:rsid w:val="00155202"/>
    <w:rsid w:val="00160396"/>
    <w:rsid w:val="00163458"/>
    <w:rsid w:val="001639A6"/>
    <w:rsid w:val="00165369"/>
    <w:rsid w:val="0016716C"/>
    <w:rsid w:val="001674B9"/>
    <w:rsid w:val="0016798F"/>
    <w:rsid w:val="00167EBF"/>
    <w:rsid w:val="001744FE"/>
    <w:rsid w:val="00180DAD"/>
    <w:rsid w:val="00180EEE"/>
    <w:rsid w:val="001845E2"/>
    <w:rsid w:val="00187750"/>
    <w:rsid w:val="00187DA1"/>
    <w:rsid w:val="0019071A"/>
    <w:rsid w:val="00192E3B"/>
    <w:rsid w:val="001A0149"/>
    <w:rsid w:val="001A1B39"/>
    <w:rsid w:val="001A3991"/>
    <w:rsid w:val="001A48F6"/>
    <w:rsid w:val="001B039E"/>
    <w:rsid w:val="001B159A"/>
    <w:rsid w:val="001B1F28"/>
    <w:rsid w:val="001B25F8"/>
    <w:rsid w:val="001B4011"/>
    <w:rsid w:val="001B4B54"/>
    <w:rsid w:val="001B7B77"/>
    <w:rsid w:val="001C0F90"/>
    <w:rsid w:val="001C176E"/>
    <w:rsid w:val="001C1F87"/>
    <w:rsid w:val="001C34FE"/>
    <w:rsid w:val="001C3FEB"/>
    <w:rsid w:val="001C40C7"/>
    <w:rsid w:val="001C46FB"/>
    <w:rsid w:val="001C5C44"/>
    <w:rsid w:val="001D0851"/>
    <w:rsid w:val="001D1154"/>
    <w:rsid w:val="001D13C3"/>
    <w:rsid w:val="001D17BE"/>
    <w:rsid w:val="001D2420"/>
    <w:rsid w:val="001D263C"/>
    <w:rsid w:val="001D526C"/>
    <w:rsid w:val="001D6A35"/>
    <w:rsid w:val="001D7547"/>
    <w:rsid w:val="001E5921"/>
    <w:rsid w:val="001F2645"/>
    <w:rsid w:val="001F3909"/>
    <w:rsid w:val="001F3B2E"/>
    <w:rsid w:val="001F4170"/>
    <w:rsid w:val="001F4AF2"/>
    <w:rsid w:val="00200BE8"/>
    <w:rsid w:val="00204577"/>
    <w:rsid w:val="0020507C"/>
    <w:rsid w:val="0021110A"/>
    <w:rsid w:val="002115B6"/>
    <w:rsid w:val="0021163B"/>
    <w:rsid w:val="00212A26"/>
    <w:rsid w:val="002178E1"/>
    <w:rsid w:val="002205B1"/>
    <w:rsid w:val="00224182"/>
    <w:rsid w:val="002243A0"/>
    <w:rsid w:val="00224F5E"/>
    <w:rsid w:val="00225B75"/>
    <w:rsid w:val="002271AE"/>
    <w:rsid w:val="002349F1"/>
    <w:rsid w:val="00235F07"/>
    <w:rsid w:val="00237E96"/>
    <w:rsid w:val="0024124F"/>
    <w:rsid w:val="00243835"/>
    <w:rsid w:val="00245BC3"/>
    <w:rsid w:val="00247408"/>
    <w:rsid w:val="00247AC4"/>
    <w:rsid w:val="00247BAD"/>
    <w:rsid w:val="00250002"/>
    <w:rsid w:val="002512E2"/>
    <w:rsid w:val="0025558D"/>
    <w:rsid w:val="00256620"/>
    <w:rsid w:val="00261384"/>
    <w:rsid w:val="002627AF"/>
    <w:rsid w:val="00263969"/>
    <w:rsid w:val="00265DED"/>
    <w:rsid w:val="002710F1"/>
    <w:rsid w:val="00272A7E"/>
    <w:rsid w:val="00273170"/>
    <w:rsid w:val="002746EA"/>
    <w:rsid w:val="00275290"/>
    <w:rsid w:val="0027620B"/>
    <w:rsid w:val="00277189"/>
    <w:rsid w:val="002779EE"/>
    <w:rsid w:val="00282906"/>
    <w:rsid w:val="00283912"/>
    <w:rsid w:val="00284224"/>
    <w:rsid w:val="00284BB2"/>
    <w:rsid w:val="00287CF4"/>
    <w:rsid w:val="0029230B"/>
    <w:rsid w:val="002927CC"/>
    <w:rsid w:val="0029293A"/>
    <w:rsid w:val="0029297B"/>
    <w:rsid w:val="00294074"/>
    <w:rsid w:val="00295300"/>
    <w:rsid w:val="002964BD"/>
    <w:rsid w:val="0029660F"/>
    <w:rsid w:val="002A082E"/>
    <w:rsid w:val="002A2608"/>
    <w:rsid w:val="002A293B"/>
    <w:rsid w:val="002A2C4E"/>
    <w:rsid w:val="002B3AB6"/>
    <w:rsid w:val="002B7B77"/>
    <w:rsid w:val="002B7CE0"/>
    <w:rsid w:val="002C025A"/>
    <w:rsid w:val="002C0FCB"/>
    <w:rsid w:val="002C6C26"/>
    <w:rsid w:val="002D1B42"/>
    <w:rsid w:val="002D5397"/>
    <w:rsid w:val="002D6F15"/>
    <w:rsid w:val="002E20A7"/>
    <w:rsid w:val="002E4F76"/>
    <w:rsid w:val="002E5B49"/>
    <w:rsid w:val="002F36B9"/>
    <w:rsid w:val="002F43E1"/>
    <w:rsid w:val="002F4BBB"/>
    <w:rsid w:val="002F4ECB"/>
    <w:rsid w:val="002F6A4A"/>
    <w:rsid w:val="00300276"/>
    <w:rsid w:val="003010FC"/>
    <w:rsid w:val="003012DF"/>
    <w:rsid w:val="00302954"/>
    <w:rsid w:val="00303DB6"/>
    <w:rsid w:val="003059CB"/>
    <w:rsid w:val="003062B2"/>
    <w:rsid w:val="00306A6B"/>
    <w:rsid w:val="00311F1A"/>
    <w:rsid w:val="0031357C"/>
    <w:rsid w:val="00313964"/>
    <w:rsid w:val="0031727F"/>
    <w:rsid w:val="003218D5"/>
    <w:rsid w:val="00322310"/>
    <w:rsid w:val="00322D9F"/>
    <w:rsid w:val="00325FE5"/>
    <w:rsid w:val="003269ED"/>
    <w:rsid w:val="003276A9"/>
    <w:rsid w:val="00331FEC"/>
    <w:rsid w:val="00334324"/>
    <w:rsid w:val="003347A1"/>
    <w:rsid w:val="00334C72"/>
    <w:rsid w:val="00335D27"/>
    <w:rsid w:val="003415A4"/>
    <w:rsid w:val="00342ECA"/>
    <w:rsid w:val="00344D97"/>
    <w:rsid w:val="00352D69"/>
    <w:rsid w:val="003533A5"/>
    <w:rsid w:val="003548F2"/>
    <w:rsid w:val="003549DD"/>
    <w:rsid w:val="00354C8A"/>
    <w:rsid w:val="00356159"/>
    <w:rsid w:val="00360CBF"/>
    <w:rsid w:val="0036438F"/>
    <w:rsid w:val="00364E82"/>
    <w:rsid w:val="003669AA"/>
    <w:rsid w:val="00371795"/>
    <w:rsid w:val="003725D0"/>
    <w:rsid w:val="003749D6"/>
    <w:rsid w:val="00377D81"/>
    <w:rsid w:val="00377F5F"/>
    <w:rsid w:val="003837E6"/>
    <w:rsid w:val="003842B5"/>
    <w:rsid w:val="003866A7"/>
    <w:rsid w:val="00386A39"/>
    <w:rsid w:val="003871AC"/>
    <w:rsid w:val="003933A6"/>
    <w:rsid w:val="00393D95"/>
    <w:rsid w:val="00397375"/>
    <w:rsid w:val="003A1EB8"/>
    <w:rsid w:val="003A385F"/>
    <w:rsid w:val="003A5EF8"/>
    <w:rsid w:val="003A6BF5"/>
    <w:rsid w:val="003B0289"/>
    <w:rsid w:val="003B0816"/>
    <w:rsid w:val="003B188F"/>
    <w:rsid w:val="003B4D3B"/>
    <w:rsid w:val="003B5572"/>
    <w:rsid w:val="003B6245"/>
    <w:rsid w:val="003B6B81"/>
    <w:rsid w:val="003B6F02"/>
    <w:rsid w:val="003C4759"/>
    <w:rsid w:val="003C4B0E"/>
    <w:rsid w:val="003D0A9A"/>
    <w:rsid w:val="003D3BD6"/>
    <w:rsid w:val="003D4557"/>
    <w:rsid w:val="003D58B6"/>
    <w:rsid w:val="003D754B"/>
    <w:rsid w:val="003E07E4"/>
    <w:rsid w:val="003E096E"/>
    <w:rsid w:val="003E0FDB"/>
    <w:rsid w:val="003E48EC"/>
    <w:rsid w:val="003F0A45"/>
    <w:rsid w:val="003F1AF3"/>
    <w:rsid w:val="003F680B"/>
    <w:rsid w:val="0040357F"/>
    <w:rsid w:val="00404E63"/>
    <w:rsid w:val="00407D2B"/>
    <w:rsid w:val="00412AF9"/>
    <w:rsid w:val="00414FF9"/>
    <w:rsid w:val="00421880"/>
    <w:rsid w:val="00424C7F"/>
    <w:rsid w:val="0042544D"/>
    <w:rsid w:val="004260A7"/>
    <w:rsid w:val="00430CCF"/>
    <w:rsid w:val="00431ED2"/>
    <w:rsid w:val="004328B8"/>
    <w:rsid w:val="004339FE"/>
    <w:rsid w:val="004341F6"/>
    <w:rsid w:val="00434C49"/>
    <w:rsid w:val="00434F19"/>
    <w:rsid w:val="00441869"/>
    <w:rsid w:val="004423F8"/>
    <w:rsid w:val="00442BB5"/>
    <w:rsid w:val="00443479"/>
    <w:rsid w:val="00443B83"/>
    <w:rsid w:val="00444B45"/>
    <w:rsid w:val="00453947"/>
    <w:rsid w:val="00454389"/>
    <w:rsid w:val="00464301"/>
    <w:rsid w:val="00467B1C"/>
    <w:rsid w:val="00467CB7"/>
    <w:rsid w:val="00470FF6"/>
    <w:rsid w:val="004715B0"/>
    <w:rsid w:val="00471E19"/>
    <w:rsid w:val="00473A97"/>
    <w:rsid w:val="00475D18"/>
    <w:rsid w:val="0048095F"/>
    <w:rsid w:val="0048133D"/>
    <w:rsid w:val="00485487"/>
    <w:rsid w:val="00486A73"/>
    <w:rsid w:val="00492217"/>
    <w:rsid w:val="00494694"/>
    <w:rsid w:val="00496B73"/>
    <w:rsid w:val="00497E88"/>
    <w:rsid w:val="004A0099"/>
    <w:rsid w:val="004A0733"/>
    <w:rsid w:val="004A11DC"/>
    <w:rsid w:val="004B0147"/>
    <w:rsid w:val="004B2BF5"/>
    <w:rsid w:val="004C0333"/>
    <w:rsid w:val="004C0C13"/>
    <w:rsid w:val="004C129E"/>
    <w:rsid w:val="004C1755"/>
    <w:rsid w:val="004C190B"/>
    <w:rsid w:val="004C1CD8"/>
    <w:rsid w:val="004C6F75"/>
    <w:rsid w:val="004D1DE9"/>
    <w:rsid w:val="004D2F5F"/>
    <w:rsid w:val="004E0D89"/>
    <w:rsid w:val="004E105D"/>
    <w:rsid w:val="004E1BDD"/>
    <w:rsid w:val="004E1E42"/>
    <w:rsid w:val="004E1E73"/>
    <w:rsid w:val="004E2215"/>
    <w:rsid w:val="004E2CB6"/>
    <w:rsid w:val="004E358C"/>
    <w:rsid w:val="004E3EF3"/>
    <w:rsid w:val="004F04F5"/>
    <w:rsid w:val="004F0D7F"/>
    <w:rsid w:val="004F4BBE"/>
    <w:rsid w:val="004F50E1"/>
    <w:rsid w:val="00500E3A"/>
    <w:rsid w:val="00504D42"/>
    <w:rsid w:val="0050543F"/>
    <w:rsid w:val="00506C9D"/>
    <w:rsid w:val="005079D7"/>
    <w:rsid w:val="00510C3B"/>
    <w:rsid w:val="00511F64"/>
    <w:rsid w:val="00516B68"/>
    <w:rsid w:val="00525817"/>
    <w:rsid w:val="00525CD5"/>
    <w:rsid w:val="00527386"/>
    <w:rsid w:val="00532788"/>
    <w:rsid w:val="00532938"/>
    <w:rsid w:val="00533A67"/>
    <w:rsid w:val="00534A9D"/>
    <w:rsid w:val="00535F57"/>
    <w:rsid w:val="00536602"/>
    <w:rsid w:val="00537029"/>
    <w:rsid w:val="00540CA0"/>
    <w:rsid w:val="00541822"/>
    <w:rsid w:val="00542820"/>
    <w:rsid w:val="00542FF2"/>
    <w:rsid w:val="005433C3"/>
    <w:rsid w:val="00545144"/>
    <w:rsid w:val="0054539E"/>
    <w:rsid w:val="00551067"/>
    <w:rsid w:val="00551D86"/>
    <w:rsid w:val="005524D8"/>
    <w:rsid w:val="00560633"/>
    <w:rsid w:val="005611F7"/>
    <w:rsid w:val="00562C0A"/>
    <w:rsid w:val="00563A93"/>
    <w:rsid w:val="00563D8C"/>
    <w:rsid w:val="00564720"/>
    <w:rsid w:val="00565245"/>
    <w:rsid w:val="00566537"/>
    <w:rsid w:val="00571857"/>
    <w:rsid w:val="00571AD4"/>
    <w:rsid w:val="0057493E"/>
    <w:rsid w:val="00581330"/>
    <w:rsid w:val="005818F0"/>
    <w:rsid w:val="005833E8"/>
    <w:rsid w:val="00583D9E"/>
    <w:rsid w:val="00584DE8"/>
    <w:rsid w:val="00584E17"/>
    <w:rsid w:val="005860B2"/>
    <w:rsid w:val="005866F2"/>
    <w:rsid w:val="00587C24"/>
    <w:rsid w:val="00592D73"/>
    <w:rsid w:val="00593722"/>
    <w:rsid w:val="00595AAB"/>
    <w:rsid w:val="005A3170"/>
    <w:rsid w:val="005A62AB"/>
    <w:rsid w:val="005A697C"/>
    <w:rsid w:val="005B1F77"/>
    <w:rsid w:val="005B2A11"/>
    <w:rsid w:val="005B6103"/>
    <w:rsid w:val="005C5220"/>
    <w:rsid w:val="005D0D65"/>
    <w:rsid w:val="005D0D76"/>
    <w:rsid w:val="005D2014"/>
    <w:rsid w:val="005D297B"/>
    <w:rsid w:val="005D3844"/>
    <w:rsid w:val="005D4647"/>
    <w:rsid w:val="005D54BA"/>
    <w:rsid w:val="005D598E"/>
    <w:rsid w:val="005D6BBA"/>
    <w:rsid w:val="005E0330"/>
    <w:rsid w:val="005E0637"/>
    <w:rsid w:val="005E266F"/>
    <w:rsid w:val="005E358C"/>
    <w:rsid w:val="005E44A5"/>
    <w:rsid w:val="005F0A69"/>
    <w:rsid w:val="005F64FD"/>
    <w:rsid w:val="005F7E83"/>
    <w:rsid w:val="00600C3D"/>
    <w:rsid w:val="00606A6C"/>
    <w:rsid w:val="00606BD1"/>
    <w:rsid w:val="00606C01"/>
    <w:rsid w:val="00606EFB"/>
    <w:rsid w:val="00611893"/>
    <w:rsid w:val="00611E8C"/>
    <w:rsid w:val="006138C7"/>
    <w:rsid w:val="00613AB6"/>
    <w:rsid w:val="00617D81"/>
    <w:rsid w:val="00623629"/>
    <w:rsid w:val="00623FAD"/>
    <w:rsid w:val="00624255"/>
    <w:rsid w:val="0062467A"/>
    <w:rsid w:val="00624FA4"/>
    <w:rsid w:val="00625426"/>
    <w:rsid w:val="0062636E"/>
    <w:rsid w:val="00626B6C"/>
    <w:rsid w:val="0062772F"/>
    <w:rsid w:val="00627A94"/>
    <w:rsid w:val="00630521"/>
    <w:rsid w:val="00633F10"/>
    <w:rsid w:val="00636175"/>
    <w:rsid w:val="00636FA3"/>
    <w:rsid w:val="00637129"/>
    <w:rsid w:val="006423CE"/>
    <w:rsid w:val="00642EBB"/>
    <w:rsid w:val="00642EC4"/>
    <w:rsid w:val="0064478D"/>
    <w:rsid w:val="006462DE"/>
    <w:rsid w:val="00647889"/>
    <w:rsid w:val="00650E5E"/>
    <w:rsid w:val="00652B88"/>
    <w:rsid w:val="0065664D"/>
    <w:rsid w:val="00656EEC"/>
    <w:rsid w:val="006613E5"/>
    <w:rsid w:val="00664519"/>
    <w:rsid w:val="00665D04"/>
    <w:rsid w:val="006675F1"/>
    <w:rsid w:val="006704CD"/>
    <w:rsid w:val="0067164A"/>
    <w:rsid w:val="006760A0"/>
    <w:rsid w:val="006760F5"/>
    <w:rsid w:val="00677D23"/>
    <w:rsid w:val="00686C98"/>
    <w:rsid w:val="00690E6C"/>
    <w:rsid w:val="00692175"/>
    <w:rsid w:val="0069304D"/>
    <w:rsid w:val="0069332C"/>
    <w:rsid w:val="00693F55"/>
    <w:rsid w:val="0069486B"/>
    <w:rsid w:val="006960F9"/>
    <w:rsid w:val="00696D8C"/>
    <w:rsid w:val="006A1A1B"/>
    <w:rsid w:val="006A6241"/>
    <w:rsid w:val="006A696B"/>
    <w:rsid w:val="006A6C28"/>
    <w:rsid w:val="006A7078"/>
    <w:rsid w:val="006A7A84"/>
    <w:rsid w:val="006A7F45"/>
    <w:rsid w:val="006B1F76"/>
    <w:rsid w:val="006B31F6"/>
    <w:rsid w:val="006B7B87"/>
    <w:rsid w:val="006B7FA5"/>
    <w:rsid w:val="006C1348"/>
    <w:rsid w:val="006C1ACF"/>
    <w:rsid w:val="006C2B69"/>
    <w:rsid w:val="006C4A2C"/>
    <w:rsid w:val="006D0A8A"/>
    <w:rsid w:val="006D1E80"/>
    <w:rsid w:val="006D5D67"/>
    <w:rsid w:val="006D6F4A"/>
    <w:rsid w:val="006E02D4"/>
    <w:rsid w:val="006E0901"/>
    <w:rsid w:val="006E1198"/>
    <w:rsid w:val="006E26C2"/>
    <w:rsid w:val="006E47A0"/>
    <w:rsid w:val="006E7706"/>
    <w:rsid w:val="006F0734"/>
    <w:rsid w:val="006F3A3F"/>
    <w:rsid w:val="006F4C1C"/>
    <w:rsid w:val="006F6AAA"/>
    <w:rsid w:val="006F78A7"/>
    <w:rsid w:val="007031DF"/>
    <w:rsid w:val="0070556C"/>
    <w:rsid w:val="00706729"/>
    <w:rsid w:val="00710739"/>
    <w:rsid w:val="0071566C"/>
    <w:rsid w:val="0072119E"/>
    <w:rsid w:val="00721362"/>
    <w:rsid w:val="00724CF3"/>
    <w:rsid w:val="00725419"/>
    <w:rsid w:val="007266A7"/>
    <w:rsid w:val="00727D7F"/>
    <w:rsid w:val="007335BC"/>
    <w:rsid w:val="00735744"/>
    <w:rsid w:val="00740293"/>
    <w:rsid w:val="00742283"/>
    <w:rsid w:val="00745540"/>
    <w:rsid w:val="00745B50"/>
    <w:rsid w:val="00746C34"/>
    <w:rsid w:val="00747DCE"/>
    <w:rsid w:val="007502CA"/>
    <w:rsid w:val="00750DDE"/>
    <w:rsid w:val="00750F82"/>
    <w:rsid w:val="007522F7"/>
    <w:rsid w:val="00752A20"/>
    <w:rsid w:val="00754A21"/>
    <w:rsid w:val="00755323"/>
    <w:rsid w:val="007575AE"/>
    <w:rsid w:val="00760290"/>
    <w:rsid w:val="00761685"/>
    <w:rsid w:val="007625F6"/>
    <w:rsid w:val="00763148"/>
    <w:rsid w:val="0076368F"/>
    <w:rsid w:val="00767B05"/>
    <w:rsid w:val="00771843"/>
    <w:rsid w:val="00772C85"/>
    <w:rsid w:val="00773722"/>
    <w:rsid w:val="00773C30"/>
    <w:rsid w:val="007756BD"/>
    <w:rsid w:val="00780FC8"/>
    <w:rsid w:val="00782406"/>
    <w:rsid w:val="007832A9"/>
    <w:rsid w:val="007832FE"/>
    <w:rsid w:val="0078392F"/>
    <w:rsid w:val="007859C1"/>
    <w:rsid w:val="007922BA"/>
    <w:rsid w:val="00794ED3"/>
    <w:rsid w:val="00797A37"/>
    <w:rsid w:val="007A23CD"/>
    <w:rsid w:val="007A3C09"/>
    <w:rsid w:val="007A7A38"/>
    <w:rsid w:val="007B00CF"/>
    <w:rsid w:val="007B02FF"/>
    <w:rsid w:val="007B2632"/>
    <w:rsid w:val="007B413B"/>
    <w:rsid w:val="007B5D9A"/>
    <w:rsid w:val="007B66BB"/>
    <w:rsid w:val="007B7256"/>
    <w:rsid w:val="007B7453"/>
    <w:rsid w:val="007C0FC8"/>
    <w:rsid w:val="007C1612"/>
    <w:rsid w:val="007C1626"/>
    <w:rsid w:val="007C1A69"/>
    <w:rsid w:val="007C3DA4"/>
    <w:rsid w:val="007D0232"/>
    <w:rsid w:val="007D0A36"/>
    <w:rsid w:val="007D1E61"/>
    <w:rsid w:val="007D5ADD"/>
    <w:rsid w:val="007D6538"/>
    <w:rsid w:val="007D67A3"/>
    <w:rsid w:val="007E2F56"/>
    <w:rsid w:val="007E38E0"/>
    <w:rsid w:val="007F0938"/>
    <w:rsid w:val="007F0CE4"/>
    <w:rsid w:val="007F2198"/>
    <w:rsid w:val="007F2661"/>
    <w:rsid w:val="007F2AD7"/>
    <w:rsid w:val="007F3605"/>
    <w:rsid w:val="007F3B7E"/>
    <w:rsid w:val="007F6D0F"/>
    <w:rsid w:val="00800C54"/>
    <w:rsid w:val="008036D7"/>
    <w:rsid w:val="008044CB"/>
    <w:rsid w:val="00804515"/>
    <w:rsid w:val="00810707"/>
    <w:rsid w:val="008114E4"/>
    <w:rsid w:val="00821E3B"/>
    <w:rsid w:val="00824638"/>
    <w:rsid w:val="00825A24"/>
    <w:rsid w:val="00825E58"/>
    <w:rsid w:val="00826A5A"/>
    <w:rsid w:val="00826DD7"/>
    <w:rsid w:val="00827A57"/>
    <w:rsid w:val="00827B9D"/>
    <w:rsid w:val="008308BB"/>
    <w:rsid w:val="00830BAD"/>
    <w:rsid w:val="00833688"/>
    <w:rsid w:val="00835B27"/>
    <w:rsid w:val="00835D48"/>
    <w:rsid w:val="008360A7"/>
    <w:rsid w:val="00837C62"/>
    <w:rsid w:val="00844195"/>
    <w:rsid w:val="008459D1"/>
    <w:rsid w:val="00846578"/>
    <w:rsid w:val="0084782C"/>
    <w:rsid w:val="008502C7"/>
    <w:rsid w:val="00850844"/>
    <w:rsid w:val="00854111"/>
    <w:rsid w:val="0085521B"/>
    <w:rsid w:val="0085599B"/>
    <w:rsid w:val="00856688"/>
    <w:rsid w:val="00861670"/>
    <w:rsid w:val="00861844"/>
    <w:rsid w:val="00861BB6"/>
    <w:rsid w:val="00862659"/>
    <w:rsid w:val="00864696"/>
    <w:rsid w:val="00865523"/>
    <w:rsid w:val="00866B5D"/>
    <w:rsid w:val="008725CB"/>
    <w:rsid w:val="00877F39"/>
    <w:rsid w:val="00880562"/>
    <w:rsid w:val="008819B1"/>
    <w:rsid w:val="00886BB5"/>
    <w:rsid w:val="0088749E"/>
    <w:rsid w:val="008909E9"/>
    <w:rsid w:val="00892B22"/>
    <w:rsid w:val="0089443B"/>
    <w:rsid w:val="008971C3"/>
    <w:rsid w:val="008A498B"/>
    <w:rsid w:val="008A5960"/>
    <w:rsid w:val="008A6C36"/>
    <w:rsid w:val="008A6F45"/>
    <w:rsid w:val="008A79D3"/>
    <w:rsid w:val="008B0CAA"/>
    <w:rsid w:val="008B46C8"/>
    <w:rsid w:val="008B743E"/>
    <w:rsid w:val="008C09EB"/>
    <w:rsid w:val="008C174A"/>
    <w:rsid w:val="008C1FEF"/>
    <w:rsid w:val="008C2E6E"/>
    <w:rsid w:val="008C6904"/>
    <w:rsid w:val="008C70D2"/>
    <w:rsid w:val="008D0AF7"/>
    <w:rsid w:val="008D30F3"/>
    <w:rsid w:val="008D476C"/>
    <w:rsid w:val="008D49FE"/>
    <w:rsid w:val="008D741A"/>
    <w:rsid w:val="008E009D"/>
    <w:rsid w:val="008E0F9D"/>
    <w:rsid w:val="008E4090"/>
    <w:rsid w:val="008E53E6"/>
    <w:rsid w:val="008E62AF"/>
    <w:rsid w:val="008F3D1A"/>
    <w:rsid w:val="00900B7B"/>
    <w:rsid w:val="009036CD"/>
    <w:rsid w:val="00904D4A"/>
    <w:rsid w:val="00905D6B"/>
    <w:rsid w:val="009073DD"/>
    <w:rsid w:val="009077FE"/>
    <w:rsid w:val="00910576"/>
    <w:rsid w:val="00910587"/>
    <w:rsid w:val="009111A9"/>
    <w:rsid w:val="00913ACA"/>
    <w:rsid w:val="00913AFF"/>
    <w:rsid w:val="00915D7F"/>
    <w:rsid w:val="009275BA"/>
    <w:rsid w:val="009276ED"/>
    <w:rsid w:val="00934426"/>
    <w:rsid w:val="00940143"/>
    <w:rsid w:val="00940CF4"/>
    <w:rsid w:val="00941963"/>
    <w:rsid w:val="00941A6F"/>
    <w:rsid w:val="009438A2"/>
    <w:rsid w:val="00943B2F"/>
    <w:rsid w:val="0094481B"/>
    <w:rsid w:val="00947F33"/>
    <w:rsid w:val="00950B2F"/>
    <w:rsid w:val="00951332"/>
    <w:rsid w:val="0095158E"/>
    <w:rsid w:val="009540AF"/>
    <w:rsid w:val="009555E0"/>
    <w:rsid w:val="00955AB4"/>
    <w:rsid w:val="00957F14"/>
    <w:rsid w:val="00960CB7"/>
    <w:rsid w:val="0096274E"/>
    <w:rsid w:val="00964623"/>
    <w:rsid w:val="00966ECA"/>
    <w:rsid w:val="009670FD"/>
    <w:rsid w:val="0097326F"/>
    <w:rsid w:val="00973590"/>
    <w:rsid w:val="00977796"/>
    <w:rsid w:val="00980046"/>
    <w:rsid w:val="00983907"/>
    <w:rsid w:val="00984369"/>
    <w:rsid w:val="0098625C"/>
    <w:rsid w:val="00986335"/>
    <w:rsid w:val="00987267"/>
    <w:rsid w:val="009905D2"/>
    <w:rsid w:val="009908C3"/>
    <w:rsid w:val="0099280D"/>
    <w:rsid w:val="00993615"/>
    <w:rsid w:val="00994AE4"/>
    <w:rsid w:val="00996070"/>
    <w:rsid w:val="009A08FF"/>
    <w:rsid w:val="009A0E16"/>
    <w:rsid w:val="009A1C6E"/>
    <w:rsid w:val="009A3EA0"/>
    <w:rsid w:val="009B06A3"/>
    <w:rsid w:val="009B1B43"/>
    <w:rsid w:val="009B3739"/>
    <w:rsid w:val="009B4E6A"/>
    <w:rsid w:val="009B6E0F"/>
    <w:rsid w:val="009C05E5"/>
    <w:rsid w:val="009C3166"/>
    <w:rsid w:val="009C3C9D"/>
    <w:rsid w:val="009D16D6"/>
    <w:rsid w:val="009D1E7F"/>
    <w:rsid w:val="009D2199"/>
    <w:rsid w:val="009D264D"/>
    <w:rsid w:val="009D47C4"/>
    <w:rsid w:val="009D75B7"/>
    <w:rsid w:val="009E24D3"/>
    <w:rsid w:val="009E2D38"/>
    <w:rsid w:val="009F0E16"/>
    <w:rsid w:val="009F1FAA"/>
    <w:rsid w:val="009F2237"/>
    <w:rsid w:val="009F24E4"/>
    <w:rsid w:val="009F29EB"/>
    <w:rsid w:val="009F3AB5"/>
    <w:rsid w:val="009F40D8"/>
    <w:rsid w:val="009F5D41"/>
    <w:rsid w:val="009F7526"/>
    <w:rsid w:val="00A00ABC"/>
    <w:rsid w:val="00A00F3C"/>
    <w:rsid w:val="00A01E29"/>
    <w:rsid w:val="00A025AE"/>
    <w:rsid w:val="00A03893"/>
    <w:rsid w:val="00A06103"/>
    <w:rsid w:val="00A079EC"/>
    <w:rsid w:val="00A07D88"/>
    <w:rsid w:val="00A10B70"/>
    <w:rsid w:val="00A11D9D"/>
    <w:rsid w:val="00A15130"/>
    <w:rsid w:val="00A1617C"/>
    <w:rsid w:val="00A1618F"/>
    <w:rsid w:val="00A16DB4"/>
    <w:rsid w:val="00A2021A"/>
    <w:rsid w:val="00A21155"/>
    <w:rsid w:val="00A22373"/>
    <w:rsid w:val="00A229D8"/>
    <w:rsid w:val="00A26C4A"/>
    <w:rsid w:val="00A30356"/>
    <w:rsid w:val="00A30EC9"/>
    <w:rsid w:val="00A31F24"/>
    <w:rsid w:val="00A324D8"/>
    <w:rsid w:val="00A33AB5"/>
    <w:rsid w:val="00A44B9E"/>
    <w:rsid w:val="00A45A57"/>
    <w:rsid w:val="00A45E56"/>
    <w:rsid w:val="00A51059"/>
    <w:rsid w:val="00A51B3A"/>
    <w:rsid w:val="00A51C0C"/>
    <w:rsid w:val="00A547E5"/>
    <w:rsid w:val="00A56501"/>
    <w:rsid w:val="00A56739"/>
    <w:rsid w:val="00A57D4E"/>
    <w:rsid w:val="00A6401E"/>
    <w:rsid w:val="00A6545E"/>
    <w:rsid w:val="00A72082"/>
    <w:rsid w:val="00A725AB"/>
    <w:rsid w:val="00A727B6"/>
    <w:rsid w:val="00A72CBB"/>
    <w:rsid w:val="00A75711"/>
    <w:rsid w:val="00A7718C"/>
    <w:rsid w:val="00A80601"/>
    <w:rsid w:val="00A813C6"/>
    <w:rsid w:val="00A8450D"/>
    <w:rsid w:val="00A84A6E"/>
    <w:rsid w:val="00A85972"/>
    <w:rsid w:val="00A90A23"/>
    <w:rsid w:val="00A917DB"/>
    <w:rsid w:val="00A941EB"/>
    <w:rsid w:val="00A951B5"/>
    <w:rsid w:val="00A96320"/>
    <w:rsid w:val="00AA0AEC"/>
    <w:rsid w:val="00AA2D5C"/>
    <w:rsid w:val="00AA2FAD"/>
    <w:rsid w:val="00AA524F"/>
    <w:rsid w:val="00AB10DD"/>
    <w:rsid w:val="00AB3113"/>
    <w:rsid w:val="00AB3772"/>
    <w:rsid w:val="00AB387A"/>
    <w:rsid w:val="00AB497B"/>
    <w:rsid w:val="00AB574B"/>
    <w:rsid w:val="00AB5846"/>
    <w:rsid w:val="00AB68C7"/>
    <w:rsid w:val="00AB7585"/>
    <w:rsid w:val="00AB7B9C"/>
    <w:rsid w:val="00AC6723"/>
    <w:rsid w:val="00AC6725"/>
    <w:rsid w:val="00AD0A32"/>
    <w:rsid w:val="00AD14FA"/>
    <w:rsid w:val="00AD3A0A"/>
    <w:rsid w:val="00AD7CAA"/>
    <w:rsid w:val="00AE07CB"/>
    <w:rsid w:val="00AE0F17"/>
    <w:rsid w:val="00AE2E21"/>
    <w:rsid w:val="00AE3F24"/>
    <w:rsid w:val="00AE40E8"/>
    <w:rsid w:val="00AF0065"/>
    <w:rsid w:val="00AF046F"/>
    <w:rsid w:val="00AF0EDE"/>
    <w:rsid w:val="00AF311F"/>
    <w:rsid w:val="00AF36EB"/>
    <w:rsid w:val="00AF7F05"/>
    <w:rsid w:val="00B016E8"/>
    <w:rsid w:val="00B01A5A"/>
    <w:rsid w:val="00B01BC0"/>
    <w:rsid w:val="00B0298F"/>
    <w:rsid w:val="00B0357C"/>
    <w:rsid w:val="00B13661"/>
    <w:rsid w:val="00B13966"/>
    <w:rsid w:val="00B147A6"/>
    <w:rsid w:val="00B15693"/>
    <w:rsid w:val="00B20EF1"/>
    <w:rsid w:val="00B2454B"/>
    <w:rsid w:val="00B2653B"/>
    <w:rsid w:val="00B31033"/>
    <w:rsid w:val="00B32175"/>
    <w:rsid w:val="00B3314C"/>
    <w:rsid w:val="00B37194"/>
    <w:rsid w:val="00B431F4"/>
    <w:rsid w:val="00B44979"/>
    <w:rsid w:val="00B54F1D"/>
    <w:rsid w:val="00B61007"/>
    <w:rsid w:val="00B614CF"/>
    <w:rsid w:val="00B64DB7"/>
    <w:rsid w:val="00B7303E"/>
    <w:rsid w:val="00B7340B"/>
    <w:rsid w:val="00B766D8"/>
    <w:rsid w:val="00B82725"/>
    <w:rsid w:val="00B848A9"/>
    <w:rsid w:val="00B849A8"/>
    <w:rsid w:val="00B85B61"/>
    <w:rsid w:val="00B87FDD"/>
    <w:rsid w:val="00B90603"/>
    <w:rsid w:val="00B90B97"/>
    <w:rsid w:val="00B91E38"/>
    <w:rsid w:val="00B9289D"/>
    <w:rsid w:val="00B92DDC"/>
    <w:rsid w:val="00B97D35"/>
    <w:rsid w:val="00BA14EA"/>
    <w:rsid w:val="00BA190C"/>
    <w:rsid w:val="00BA1AE5"/>
    <w:rsid w:val="00BA1BD0"/>
    <w:rsid w:val="00BA5A4C"/>
    <w:rsid w:val="00BA6001"/>
    <w:rsid w:val="00BA7909"/>
    <w:rsid w:val="00BA7AE2"/>
    <w:rsid w:val="00BB0DE7"/>
    <w:rsid w:val="00BB2049"/>
    <w:rsid w:val="00BC188A"/>
    <w:rsid w:val="00BC2306"/>
    <w:rsid w:val="00BC7BE0"/>
    <w:rsid w:val="00BD4CA2"/>
    <w:rsid w:val="00BD60D1"/>
    <w:rsid w:val="00BE18E4"/>
    <w:rsid w:val="00BE1C25"/>
    <w:rsid w:val="00BE2315"/>
    <w:rsid w:val="00BE5CA7"/>
    <w:rsid w:val="00BF07BE"/>
    <w:rsid w:val="00BF1A94"/>
    <w:rsid w:val="00C005F5"/>
    <w:rsid w:val="00C007A9"/>
    <w:rsid w:val="00C06094"/>
    <w:rsid w:val="00C110F3"/>
    <w:rsid w:val="00C17EE1"/>
    <w:rsid w:val="00C214A8"/>
    <w:rsid w:val="00C21C4B"/>
    <w:rsid w:val="00C242C5"/>
    <w:rsid w:val="00C24453"/>
    <w:rsid w:val="00C24827"/>
    <w:rsid w:val="00C25A26"/>
    <w:rsid w:val="00C320B4"/>
    <w:rsid w:val="00C32F85"/>
    <w:rsid w:val="00C3314C"/>
    <w:rsid w:val="00C348FB"/>
    <w:rsid w:val="00C34949"/>
    <w:rsid w:val="00C34A36"/>
    <w:rsid w:val="00C3759C"/>
    <w:rsid w:val="00C405B7"/>
    <w:rsid w:val="00C4185D"/>
    <w:rsid w:val="00C452FE"/>
    <w:rsid w:val="00C51577"/>
    <w:rsid w:val="00C54064"/>
    <w:rsid w:val="00C565F6"/>
    <w:rsid w:val="00C57D07"/>
    <w:rsid w:val="00C62D71"/>
    <w:rsid w:val="00C66315"/>
    <w:rsid w:val="00C7046B"/>
    <w:rsid w:val="00C716CB"/>
    <w:rsid w:val="00C71CFF"/>
    <w:rsid w:val="00C72093"/>
    <w:rsid w:val="00C745E5"/>
    <w:rsid w:val="00C74E1C"/>
    <w:rsid w:val="00C8123A"/>
    <w:rsid w:val="00C8402B"/>
    <w:rsid w:val="00C850E7"/>
    <w:rsid w:val="00C85A02"/>
    <w:rsid w:val="00C85C68"/>
    <w:rsid w:val="00C8658E"/>
    <w:rsid w:val="00C90A50"/>
    <w:rsid w:val="00C9131D"/>
    <w:rsid w:val="00C92DBC"/>
    <w:rsid w:val="00C93B5E"/>
    <w:rsid w:val="00C93F59"/>
    <w:rsid w:val="00C94F70"/>
    <w:rsid w:val="00C9600D"/>
    <w:rsid w:val="00C9761B"/>
    <w:rsid w:val="00C97AC4"/>
    <w:rsid w:val="00CA0567"/>
    <w:rsid w:val="00CA3ED8"/>
    <w:rsid w:val="00CA5550"/>
    <w:rsid w:val="00CA5A01"/>
    <w:rsid w:val="00CA6234"/>
    <w:rsid w:val="00CA6B41"/>
    <w:rsid w:val="00CB01F6"/>
    <w:rsid w:val="00CB058C"/>
    <w:rsid w:val="00CB526C"/>
    <w:rsid w:val="00CB6277"/>
    <w:rsid w:val="00CC22FA"/>
    <w:rsid w:val="00CC3666"/>
    <w:rsid w:val="00CC720F"/>
    <w:rsid w:val="00CD0CFB"/>
    <w:rsid w:val="00CD241F"/>
    <w:rsid w:val="00CD2829"/>
    <w:rsid w:val="00CD3734"/>
    <w:rsid w:val="00CD3EFE"/>
    <w:rsid w:val="00CD6FD9"/>
    <w:rsid w:val="00CD762D"/>
    <w:rsid w:val="00CD7B16"/>
    <w:rsid w:val="00CE2714"/>
    <w:rsid w:val="00CF01E4"/>
    <w:rsid w:val="00CF1982"/>
    <w:rsid w:val="00CF1DC8"/>
    <w:rsid w:val="00CF2803"/>
    <w:rsid w:val="00CF342C"/>
    <w:rsid w:val="00CF3768"/>
    <w:rsid w:val="00CF3E61"/>
    <w:rsid w:val="00CF5B34"/>
    <w:rsid w:val="00D028A4"/>
    <w:rsid w:val="00D0363F"/>
    <w:rsid w:val="00D03CE6"/>
    <w:rsid w:val="00D04184"/>
    <w:rsid w:val="00D04C2C"/>
    <w:rsid w:val="00D0704E"/>
    <w:rsid w:val="00D10445"/>
    <w:rsid w:val="00D117EE"/>
    <w:rsid w:val="00D129F5"/>
    <w:rsid w:val="00D12EC0"/>
    <w:rsid w:val="00D13B2D"/>
    <w:rsid w:val="00D16C35"/>
    <w:rsid w:val="00D27FC1"/>
    <w:rsid w:val="00D31983"/>
    <w:rsid w:val="00D31C7F"/>
    <w:rsid w:val="00D34340"/>
    <w:rsid w:val="00D35FEA"/>
    <w:rsid w:val="00D37EDB"/>
    <w:rsid w:val="00D37FC1"/>
    <w:rsid w:val="00D42ADF"/>
    <w:rsid w:val="00D42C6D"/>
    <w:rsid w:val="00D43F31"/>
    <w:rsid w:val="00D50B31"/>
    <w:rsid w:val="00D54250"/>
    <w:rsid w:val="00D545AB"/>
    <w:rsid w:val="00D54622"/>
    <w:rsid w:val="00D54B8D"/>
    <w:rsid w:val="00D54D39"/>
    <w:rsid w:val="00D558F8"/>
    <w:rsid w:val="00D55AEA"/>
    <w:rsid w:val="00D56E86"/>
    <w:rsid w:val="00D56FFF"/>
    <w:rsid w:val="00D57333"/>
    <w:rsid w:val="00D5778E"/>
    <w:rsid w:val="00D61EBC"/>
    <w:rsid w:val="00D62640"/>
    <w:rsid w:val="00D63642"/>
    <w:rsid w:val="00D66944"/>
    <w:rsid w:val="00D66AFF"/>
    <w:rsid w:val="00D677DA"/>
    <w:rsid w:val="00D70CD7"/>
    <w:rsid w:val="00D72FBF"/>
    <w:rsid w:val="00D7535B"/>
    <w:rsid w:val="00D75D7D"/>
    <w:rsid w:val="00D82765"/>
    <w:rsid w:val="00D84BE7"/>
    <w:rsid w:val="00D85080"/>
    <w:rsid w:val="00D86772"/>
    <w:rsid w:val="00D87FC2"/>
    <w:rsid w:val="00D904E7"/>
    <w:rsid w:val="00D9057C"/>
    <w:rsid w:val="00D90729"/>
    <w:rsid w:val="00D920A8"/>
    <w:rsid w:val="00D925D2"/>
    <w:rsid w:val="00D9271F"/>
    <w:rsid w:val="00D94480"/>
    <w:rsid w:val="00D94C1F"/>
    <w:rsid w:val="00D97E51"/>
    <w:rsid w:val="00DA0DF2"/>
    <w:rsid w:val="00DA3061"/>
    <w:rsid w:val="00DA30CE"/>
    <w:rsid w:val="00DA3D9F"/>
    <w:rsid w:val="00DA71B5"/>
    <w:rsid w:val="00DA7EDF"/>
    <w:rsid w:val="00DB0DFD"/>
    <w:rsid w:val="00DB6C7A"/>
    <w:rsid w:val="00DB7C2E"/>
    <w:rsid w:val="00DC296E"/>
    <w:rsid w:val="00DC2D98"/>
    <w:rsid w:val="00DD24A1"/>
    <w:rsid w:val="00DD3557"/>
    <w:rsid w:val="00DE0465"/>
    <w:rsid w:val="00DE0BAF"/>
    <w:rsid w:val="00DE1236"/>
    <w:rsid w:val="00DE327C"/>
    <w:rsid w:val="00DE4B82"/>
    <w:rsid w:val="00DE6DD1"/>
    <w:rsid w:val="00DF18C6"/>
    <w:rsid w:val="00DF3705"/>
    <w:rsid w:val="00E02687"/>
    <w:rsid w:val="00E02D56"/>
    <w:rsid w:val="00E055A4"/>
    <w:rsid w:val="00E113EA"/>
    <w:rsid w:val="00E12570"/>
    <w:rsid w:val="00E136D8"/>
    <w:rsid w:val="00E13876"/>
    <w:rsid w:val="00E1415D"/>
    <w:rsid w:val="00E17683"/>
    <w:rsid w:val="00E2239E"/>
    <w:rsid w:val="00E2316C"/>
    <w:rsid w:val="00E26AD8"/>
    <w:rsid w:val="00E26BE8"/>
    <w:rsid w:val="00E30D9C"/>
    <w:rsid w:val="00E30E06"/>
    <w:rsid w:val="00E33089"/>
    <w:rsid w:val="00E441C6"/>
    <w:rsid w:val="00E44B80"/>
    <w:rsid w:val="00E46341"/>
    <w:rsid w:val="00E47216"/>
    <w:rsid w:val="00E5211B"/>
    <w:rsid w:val="00E56728"/>
    <w:rsid w:val="00E61FE9"/>
    <w:rsid w:val="00E62CC5"/>
    <w:rsid w:val="00E63FC6"/>
    <w:rsid w:val="00E64FB7"/>
    <w:rsid w:val="00E65AC1"/>
    <w:rsid w:val="00E667E1"/>
    <w:rsid w:val="00E72702"/>
    <w:rsid w:val="00E7359F"/>
    <w:rsid w:val="00E81087"/>
    <w:rsid w:val="00E84C8B"/>
    <w:rsid w:val="00E8553D"/>
    <w:rsid w:val="00E8785F"/>
    <w:rsid w:val="00E90929"/>
    <w:rsid w:val="00E967EC"/>
    <w:rsid w:val="00EA0D40"/>
    <w:rsid w:val="00EA20DF"/>
    <w:rsid w:val="00EA250A"/>
    <w:rsid w:val="00EA41C0"/>
    <w:rsid w:val="00EA7747"/>
    <w:rsid w:val="00EB0B11"/>
    <w:rsid w:val="00EB0DC9"/>
    <w:rsid w:val="00EB4C85"/>
    <w:rsid w:val="00EB5FCA"/>
    <w:rsid w:val="00EC6B72"/>
    <w:rsid w:val="00ED2F30"/>
    <w:rsid w:val="00ED35F1"/>
    <w:rsid w:val="00ED3ABE"/>
    <w:rsid w:val="00ED3BD8"/>
    <w:rsid w:val="00ED3DED"/>
    <w:rsid w:val="00ED3F00"/>
    <w:rsid w:val="00ED6064"/>
    <w:rsid w:val="00ED6215"/>
    <w:rsid w:val="00ED789D"/>
    <w:rsid w:val="00ED7EBA"/>
    <w:rsid w:val="00EE052F"/>
    <w:rsid w:val="00EE0E24"/>
    <w:rsid w:val="00EE1CD4"/>
    <w:rsid w:val="00EE1D48"/>
    <w:rsid w:val="00EE3CAE"/>
    <w:rsid w:val="00EE3DB7"/>
    <w:rsid w:val="00EE4953"/>
    <w:rsid w:val="00EE5CB7"/>
    <w:rsid w:val="00EE669F"/>
    <w:rsid w:val="00EE67C7"/>
    <w:rsid w:val="00EE68EC"/>
    <w:rsid w:val="00EE7E01"/>
    <w:rsid w:val="00EF132A"/>
    <w:rsid w:val="00EF179B"/>
    <w:rsid w:val="00EF17C2"/>
    <w:rsid w:val="00EF1AFD"/>
    <w:rsid w:val="00EF4126"/>
    <w:rsid w:val="00EF524F"/>
    <w:rsid w:val="00EF546C"/>
    <w:rsid w:val="00EF770F"/>
    <w:rsid w:val="00EF7ECD"/>
    <w:rsid w:val="00F06A52"/>
    <w:rsid w:val="00F06F09"/>
    <w:rsid w:val="00F11138"/>
    <w:rsid w:val="00F13621"/>
    <w:rsid w:val="00F151FB"/>
    <w:rsid w:val="00F170AB"/>
    <w:rsid w:val="00F176AA"/>
    <w:rsid w:val="00F20993"/>
    <w:rsid w:val="00F20C56"/>
    <w:rsid w:val="00F21629"/>
    <w:rsid w:val="00F21D32"/>
    <w:rsid w:val="00F26216"/>
    <w:rsid w:val="00F267AA"/>
    <w:rsid w:val="00F30A1F"/>
    <w:rsid w:val="00F36D9B"/>
    <w:rsid w:val="00F3756A"/>
    <w:rsid w:val="00F423F2"/>
    <w:rsid w:val="00F433E8"/>
    <w:rsid w:val="00F44D69"/>
    <w:rsid w:val="00F46067"/>
    <w:rsid w:val="00F46B32"/>
    <w:rsid w:val="00F501EA"/>
    <w:rsid w:val="00F51306"/>
    <w:rsid w:val="00F55C9F"/>
    <w:rsid w:val="00F578AC"/>
    <w:rsid w:val="00F607B3"/>
    <w:rsid w:val="00F6254C"/>
    <w:rsid w:val="00F6348C"/>
    <w:rsid w:val="00F65D9A"/>
    <w:rsid w:val="00F70C7C"/>
    <w:rsid w:val="00F7159F"/>
    <w:rsid w:val="00F739DF"/>
    <w:rsid w:val="00F757D7"/>
    <w:rsid w:val="00F76556"/>
    <w:rsid w:val="00F77DEA"/>
    <w:rsid w:val="00F815AD"/>
    <w:rsid w:val="00F846B5"/>
    <w:rsid w:val="00F922BA"/>
    <w:rsid w:val="00F9253E"/>
    <w:rsid w:val="00F93070"/>
    <w:rsid w:val="00F93201"/>
    <w:rsid w:val="00F9390D"/>
    <w:rsid w:val="00F93C88"/>
    <w:rsid w:val="00F93CD3"/>
    <w:rsid w:val="00F94017"/>
    <w:rsid w:val="00F94064"/>
    <w:rsid w:val="00F949F7"/>
    <w:rsid w:val="00F96CE4"/>
    <w:rsid w:val="00FA1378"/>
    <w:rsid w:val="00FA29E8"/>
    <w:rsid w:val="00FA3552"/>
    <w:rsid w:val="00FA4D20"/>
    <w:rsid w:val="00FA76A0"/>
    <w:rsid w:val="00FA7A3B"/>
    <w:rsid w:val="00FA7AB1"/>
    <w:rsid w:val="00FB2F39"/>
    <w:rsid w:val="00FB339E"/>
    <w:rsid w:val="00FB3B70"/>
    <w:rsid w:val="00FB49D7"/>
    <w:rsid w:val="00FB4DAF"/>
    <w:rsid w:val="00FB7880"/>
    <w:rsid w:val="00FC3985"/>
    <w:rsid w:val="00FC4B2B"/>
    <w:rsid w:val="00FC4EA8"/>
    <w:rsid w:val="00FC527A"/>
    <w:rsid w:val="00FC5EA4"/>
    <w:rsid w:val="00FD0836"/>
    <w:rsid w:val="00FD292F"/>
    <w:rsid w:val="00FD3399"/>
    <w:rsid w:val="00FD3C81"/>
    <w:rsid w:val="00FD59CA"/>
    <w:rsid w:val="00FD6A19"/>
    <w:rsid w:val="00FD7D30"/>
    <w:rsid w:val="00FE1D38"/>
    <w:rsid w:val="00FE51EA"/>
    <w:rsid w:val="00FE7DA4"/>
    <w:rsid w:val="00FF0DC3"/>
    <w:rsid w:val="00FF25FC"/>
    <w:rsid w:val="00FF2DF0"/>
    <w:rsid w:val="00FF40B5"/>
    <w:rsid w:val="00FF5F12"/>
    <w:rsid w:val="00FF68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5:docId w15:val="{F918DF9F-E000-4DFA-ACFA-4357002F8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EC0"/>
    <w:pPr>
      <w:jc w:val="both"/>
    </w:pPr>
    <w:rPr>
      <w:rFonts w:ascii="Arial" w:hAnsi="Arial"/>
      <w:sz w:val="22"/>
      <w:szCs w:val="24"/>
    </w:rPr>
  </w:style>
  <w:style w:type="paragraph" w:styleId="Ttulo1">
    <w:name w:val="heading 1"/>
    <w:basedOn w:val="Normal"/>
    <w:next w:val="Normal"/>
    <w:link w:val="Ttulo1Car"/>
    <w:qFormat/>
    <w:rsid w:val="00E30D9C"/>
    <w:pPr>
      <w:keepNext/>
      <w:keepLines/>
      <w:spacing w:before="48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next w:val="Normal"/>
    <w:link w:val="Ttulo2Car"/>
    <w:qFormat/>
    <w:rsid w:val="00E30D9C"/>
    <w:pPr>
      <w:keepNext/>
      <w:spacing w:before="240" w:after="60"/>
      <w:outlineLvl w:val="1"/>
    </w:pPr>
    <w:rPr>
      <w:rFonts w:ascii="Cambria" w:hAnsi="Cambria" w:cs="Arial"/>
      <w:b/>
      <w:bCs/>
      <w:iCs/>
      <w:sz w:val="28"/>
      <w:szCs w:val="28"/>
    </w:rPr>
  </w:style>
  <w:style w:type="paragraph" w:styleId="Ttulo3">
    <w:name w:val="heading 3"/>
    <w:basedOn w:val="Normal"/>
    <w:next w:val="Normal"/>
    <w:qFormat/>
    <w:rsid w:val="00D66944"/>
    <w:pPr>
      <w:keepNext/>
      <w:spacing w:before="240" w:after="60"/>
      <w:outlineLvl w:val="2"/>
    </w:pPr>
    <w:rPr>
      <w:rFonts w:ascii="Cambria" w:hAnsi="Cambria" w:cs="Arial"/>
      <w:b/>
      <w:bCs/>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5E26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5E266F"/>
    <w:pPr>
      <w:spacing w:after="120"/>
    </w:pPr>
  </w:style>
  <w:style w:type="paragraph" w:styleId="Piedepgina">
    <w:name w:val="footer"/>
    <w:basedOn w:val="Normal"/>
    <w:rsid w:val="005E266F"/>
    <w:pPr>
      <w:tabs>
        <w:tab w:val="center" w:pos="4252"/>
        <w:tab w:val="right" w:pos="8504"/>
      </w:tabs>
    </w:pPr>
  </w:style>
  <w:style w:type="character" w:styleId="Nmerodepgina">
    <w:name w:val="page number"/>
    <w:basedOn w:val="Fuentedeprrafopredeter"/>
    <w:rsid w:val="005E266F"/>
  </w:style>
  <w:style w:type="paragraph" w:styleId="Encabezado">
    <w:name w:val="header"/>
    <w:basedOn w:val="Normal"/>
    <w:rsid w:val="00D12EC0"/>
    <w:pPr>
      <w:tabs>
        <w:tab w:val="center" w:pos="4252"/>
        <w:tab w:val="right" w:pos="8504"/>
      </w:tabs>
      <w:jc w:val="left"/>
    </w:pPr>
    <w:rPr>
      <w:sz w:val="24"/>
    </w:rPr>
  </w:style>
  <w:style w:type="character" w:customStyle="1" w:styleId="Ttulo2Car">
    <w:name w:val="Título 2 Car"/>
    <w:basedOn w:val="Fuentedeprrafopredeter"/>
    <w:link w:val="Ttulo2"/>
    <w:rsid w:val="00E30D9C"/>
    <w:rPr>
      <w:rFonts w:ascii="Cambria" w:hAnsi="Cambria" w:cs="Arial"/>
      <w:b/>
      <w:bCs/>
      <w:iCs/>
      <w:sz w:val="28"/>
      <w:szCs w:val="28"/>
    </w:rPr>
  </w:style>
  <w:style w:type="character" w:styleId="Hipervnculo">
    <w:name w:val="Hyperlink"/>
    <w:basedOn w:val="Fuentedeprrafopredeter"/>
    <w:uiPriority w:val="99"/>
    <w:rsid w:val="005E266F"/>
    <w:rPr>
      <w:color w:val="0000FF"/>
      <w:u w:val="single"/>
    </w:rPr>
  </w:style>
  <w:style w:type="paragraph" w:styleId="TDC2">
    <w:name w:val="toc 2"/>
    <w:basedOn w:val="Normal"/>
    <w:next w:val="Normal"/>
    <w:autoRedefine/>
    <w:uiPriority w:val="39"/>
    <w:rsid w:val="00EE7E01"/>
    <w:pPr>
      <w:ind w:left="240"/>
    </w:pPr>
    <w:rPr>
      <w:sz w:val="20"/>
    </w:rPr>
  </w:style>
  <w:style w:type="paragraph" w:styleId="TDC3">
    <w:name w:val="toc 3"/>
    <w:basedOn w:val="Normal"/>
    <w:next w:val="Normal"/>
    <w:autoRedefine/>
    <w:uiPriority w:val="39"/>
    <w:rsid w:val="00EE7E01"/>
    <w:pPr>
      <w:tabs>
        <w:tab w:val="right" w:leader="dot" w:pos="9895"/>
      </w:tabs>
      <w:ind w:left="480"/>
    </w:pPr>
    <w:rPr>
      <w:sz w:val="18"/>
    </w:rPr>
  </w:style>
  <w:style w:type="paragraph" w:customStyle="1" w:styleId="Estilo11ptJustificado">
    <w:name w:val="Estilo 11 pt Justificado"/>
    <w:basedOn w:val="Normal"/>
    <w:link w:val="Estilo11ptJustificadoCar"/>
    <w:rsid w:val="005E266F"/>
    <w:rPr>
      <w:szCs w:val="20"/>
    </w:rPr>
  </w:style>
  <w:style w:type="character" w:customStyle="1" w:styleId="TextoindependienteCar">
    <w:name w:val="Texto independiente Car"/>
    <w:basedOn w:val="Fuentedeprrafopredeter"/>
    <w:link w:val="Textoindependiente"/>
    <w:rsid w:val="005E266F"/>
    <w:rPr>
      <w:rFonts w:ascii="Verdana" w:hAnsi="Verdana"/>
      <w:sz w:val="22"/>
      <w:szCs w:val="24"/>
      <w:lang w:val="es-ES" w:eastAsia="es-ES" w:bidi="ar-SA"/>
    </w:rPr>
  </w:style>
  <w:style w:type="character" w:customStyle="1" w:styleId="Estilo11ptJustificadoCar">
    <w:name w:val="Estilo 11 pt Justificado Car"/>
    <w:basedOn w:val="Fuentedeprrafopredeter"/>
    <w:link w:val="Estilo11ptJustificado"/>
    <w:rsid w:val="009D264D"/>
    <w:rPr>
      <w:rFonts w:ascii="Verdana" w:hAnsi="Verdana"/>
      <w:sz w:val="22"/>
      <w:lang w:val="es-ES" w:eastAsia="es-ES" w:bidi="ar-SA"/>
    </w:rPr>
  </w:style>
  <w:style w:type="character" w:customStyle="1" w:styleId="Estilo10pt">
    <w:name w:val="Estilo 10 pt"/>
    <w:basedOn w:val="Fuentedeprrafopredeter"/>
    <w:rsid w:val="002F36B9"/>
    <w:rPr>
      <w:sz w:val="22"/>
    </w:rPr>
  </w:style>
  <w:style w:type="paragraph" w:customStyle="1" w:styleId="Estilo10ptIzquierda">
    <w:name w:val="Estilo 10 pt Izquierda"/>
    <w:basedOn w:val="Normal"/>
    <w:rsid w:val="002F36B9"/>
    <w:pPr>
      <w:jc w:val="left"/>
    </w:pPr>
    <w:rPr>
      <w:szCs w:val="20"/>
    </w:rPr>
  </w:style>
  <w:style w:type="paragraph" w:customStyle="1" w:styleId="mnormal">
    <w:name w:val="mnormal"/>
    <w:basedOn w:val="Normal"/>
    <w:rsid w:val="00014902"/>
    <w:pPr>
      <w:spacing w:before="100" w:beforeAutospacing="1" w:after="100" w:afterAutospacing="1"/>
      <w:jc w:val="left"/>
    </w:pPr>
    <w:rPr>
      <w:rFonts w:ascii="Times New Roman" w:hAnsi="Times New Roman"/>
      <w:sz w:val="24"/>
    </w:rPr>
  </w:style>
  <w:style w:type="character" w:styleId="nfasis">
    <w:name w:val="Emphasis"/>
    <w:basedOn w:val="Fuentedeprrafopredeter"/>
    <w:qFormat/>
    <w:rsid w:val="00014902"/>
    <w:rPr>
      <w:i/>
      <w:iCs/>
    </w:rPr>
  </w:style>
  <w:style w:type="paragraph" w:customStyle="1" w:styleId="Default">
    <w:name w:val="Default"/>
    <w:rsid w:val="00581330"/>
    <w:pPr>
      <w:autoSpaceDE w:val="0"/>
      <w:autoSpaceDN w:val="0"/>
      <w:adjustRightInd w:val="0"/>
    </w:pPr>
    <w:rPr>
      <w:rFonts w:ascii="Book Antiqua" w:hAnsi="Book Antiqua" w:cs="Book Antiqua"/>
      <w:color w:val="000000"/>
      <w:sz w:val="24"/>
      <w:szCs w:val="24"/>
    </w:rPr>
  </w:style>
  <w:style w:type="paragraph" w:styleId="Textodeglobo">
    <w:name w:val="Balloon Text"/>
    <w:basedOn w:val="Normal"/>
    <w:link w:val="TextodegloboCar"/>
    <w:rsid w:val="005D598E"/>
    <w:rPr>
      <w:rFonts w:ascii="Tahoma" w:hAnsi="Tahoma" w:cs="Tahoma"/>
      <w:sz w:val="16"/>
      <w:szCs w:val="16"/>
    </w:rPr>
  </w:style>
  <w:style w:type="character" w:customStyle="1" w:styleId="TextodegloboCar">
    <w:name w:val="Texto de globo Car"/>
    <w:basedOn w:val="Fuentedeprrafopredeter"/>
    <w:link w:val="Textodeglobo"/>
    <w:rsid w:val="005D598E"/>
    <w:rPr>
      <w:rFonts w:ascii="Tahoma" w:hAnsi="Tahoma" w:cs="Tahoma"/>
      <w:sz w:val="16"/>
      <w:szCs w:val="16"/>
    </w:rPr>
  </w:style>
  <w:style w:type="paragraph" w:styleId="Prrafodelista">
    <w:name w:val="List Paragraph"/>
    <w:basedOn w:val="Normal"/>
    <w:uiPriority w:val="34"/>
    <w:qFormat/>
    <w:rsid w:val="007F2661"/>
    <w:pPr>
      <w:ind w:left="720"/>
      <w:contextualSpacing/>
    </w:pPr>
  </w:style>
  <w:style w:type="numbering" w:customStyle="1" w:styleId="Estilo2">
    <w:name w:val="Estilo2"/>
    <w:rsid w:val="00727D7F"/>
    <w:pPr>
      <w:numPr>
        <w:numId w:val="1"/>
      </w:numPr>
    </w:pPr>
  </w:style>
  <w:style w:type="paragraph" w:customStyle="1" w:styleId="Titulo4">
    <w:name w:val="Titulo 4"/>
    <w:basedOn w:val="Ttulo3"/>
    <w:qFormat/>
    <w:rsid w:val="00FB7880"/>
  </w:style>
  <w:style w:type="paragraph" w:styleId="TDC4">
    <w:name w:val="toc 4"/>
    <w:basedOn w:val="Normal"/>
    <w:next w:val="Normal"/>
    <w:autoRedefine/>
    <w:uiPriority w:val="39"/>
    <w:rsid w:val="005E0330"/>
    <w:pPr>
      <w:spacing w:after="100"/>
      <w:ind w:left="907"/>
    </w:pPr>
    <w:rPr>
      <w:sz w:val="18"/>
    </w:rPr>
  </w:style>
  <w:style w:type="character" w:styleId="Hipervnculovisitado">
    <w:name w:val="FollowedHyperlink"/>
    <w:basedOn w:val="Fuentedeprrafopredeter"/>
    <w:rsid w:val="00C94F70"/>
    <w:rPr>
      <w:color w:val="800080" w:themeColor="followedHyperlink"/>
      <w:u w:val="single"/>
    </w:rPr>
  </w:style>
  <w:style w:type="paragraph" w:styleId="NormalWeb">
    <w:name w:val="Normal (Web)"/>
    <w:basedOn w:val="Normal"/>
    <w:uiPriority w:val="99"/>
    <w:unhideWhenUsed/>
    <w:rsid w:val="001D6A35"/>
    <w:pPr>
      <w:spacing w:before="100" w:beforeAutospacing="1" w:after="119"/>
      <w:jc w:val="left"/>
    </w:pPr>
    <w:rPr>
      <w:rFonts w:ascii="Times New Roman" w:hAnsi="Times New Roman"/>
      <w:sz w:val="24"/>
    </w:rPr>
  </w:style>
  <w:style w:type="character" w:customStyle="1" w:styleId="Ttulo1Car">
    <w:name w:val="Título 1 Car"/>
    <w:basedOn w:val="Fuentedeprrafopredeter"/>
    <w:link w:val="Ttulo1"/>
    <w:rsid w:val="00E30D9C"/>
    <w:rPr>
      <w:rFonts w:asciiTheme="majorHAnsi" w:eastAsiaTheme="majorEastAsia" w:hAnsiTheme="majorHAnsi" w:cstheme="majorBidi"/>
      <w:b/>
      <w:bCs/>
      <w:color w:val="365F91" w:themeColor="accent1" w:themeShade="BF"/>
      <w:sz w:val="36"/>
      <w:szCs w:val="28"/>
    </w:rPr>
  </w:style>
  <w:style w:type="paragraph" w:customStyle="1" w:styleId="Titulo5">
    <w:name w:val="Titulo 5"/>
    <w:basedOn w:val="Normal"/>
    <w:link w:val="Titulo5Car"/>
    <w:qFormat/>
    <w:rsid w:val="006D1E80"/>
    <w:rPr>
      <w:b/>
      <w:szCs w:val="22"/>
    </w:rPr>
  </w:style>
  <w:style w:type="character" w:customStyle="1" w:styleId="Titulo5Car">
    <w:name w:val="Titulo 5 Car"/>
    <w:basedOn w:val="Fuentedeprrafopredeter"/>
    <w:link w:val="Titulo5"/>
    <w:rsid w:val="006D1E80"/>
    <w:rPr>
      <w:rFonts w:ascii="Arial" w:hAnsi="Arial"/>
      <w:b/>
      <w:sz w:val="22"/>
      <w:szCs w:val="22"/>
    </w:rPr>
  </w:style>
  <w:style w:type="paragraph" w:styleId="TDC5">
    <w:name w:val="toc 5"/>
    <w:basedOn w:val="Normal"/>
    <w:next w:val="Normal"/>
    <w:autoRedefine/>
    <w:uiPriority w:val="39"/>
    <w:rsid w:val="006D1E80"/>
    <w:pPr>
      <w:spacing w:after="100"/>
      <w:ind w:left="1416"/>
    </w:pPr>
    <w:rPr>
      <w:sz w:val="16"/>
    </w:rPr>
  </w:style>
  <w:style w:type="character" w:customStyle="1" w:styleId="apple-converted-space">
    <w:name w:val="apple-converted-space"/>
    <w:basedOn w:val="Fuentedeprrafopredeter"/>
    <w:rsid w:val="00CC3666"/>
  </w:style>
  <w:style w:type="paragraph" w:styleId="TDC1">
    <w:name w:val="toc 1"/>
    <w:basedOn w:val="Normal"/>
    <w:next w:val="Normal"/>
    <w:autoRedefine/>
    <w:uiPriority w:val="39"/>
    <w:rsid w:val="00C57D07"/>
    <w:pPr>
      <w:keepLines/>
      <w:tabs>
        <w:tab w:val="left" w:pos="480"/>
        <w:tab w:val="right" w:leader="dot" w:pos="9895"/>
      </w:tabs>
      <w:spacing w:after="100"/>
    </w:pPr>
  </w:style>
  <w:style w:type="character" w:styleId="Textoennegrita">
    <w:name w:val="Strong"/>
    <w:basedOn w:val="Fuentedeprrafopredeter"/>
    <w:uiPriority w:val="22"/>
    <w:qFormat/>
    <w:rsid w:val="007A23CD"/>
    <w:rPr>
      <w:b/>
      <w:bCs/>
    </w:rPr>
  </w:style>
  <w:style w:type="paragraph" w:styleId="Puesto">
    <w:name w:val="Title"/>
    <w:basedOn w:val="Normal"/>
    <w:next w:val="Normal"/>
    <w:link w:val="PuestoCar"/>
    <w:qFormat/>
    <w:rsid w:val="001B25F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rsid w:val="001B25F8"/>
    <w:rPr>
      <w:rFonts w:asciiTheme="majorHAnsi" w:eastAsiaTheme="majorEastAsia" w:hAnsiTheme="majorHAnsi" w:cstheme="majorBidi"/>
      <w:color w:val="17365D" w:themeColor="text2" w:themeShade="BF"/>
      <w:spacing w:val="5"/>
      <w:kern w:val="28"/>
      <w:sz w:val="52"/>
      <w:szCs w:val="52"/>
    </w:rPr>
  </w:style>
  <w:style w:type="paragraph" w:customStyle="1" w:styleId="MTemaNormal">
    <w:name w:val="MTemaNormal"/>
    <w:basedOn w:val="Normal"/>
    <w:rsid w:val="00771843"/>
    <w:pPr>
      <w:spacing w:after="60"/>
      <w:ind w:left="567"/>
    </w:pPr>
    <w:rPr>
      <w:rFonts w:ascii="Verdana" w:hAnsi="Verdana"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637">
      <w:bodyDiv w:val="1"/>
      <w:marLeft w:val="0"/>
      <w:marRight w:val="0"/>
      <w:marTop w:val="0"/>
      <w:marBottom w:val="0"/>
      <w:divBdr>
        <w:top w:val="none" w:sz="0" w:space="0" w:color="auto"/>
        <w:left w:val="none" w:sz="0" w:space="0" w:color="auto"/>
        <w:bottom w:val="none" w:sz="0" w:space="0" w:color="auto"/>
        <w:right w:val="none" w:sz="0" w:space="0" w:color="auto"/>
      </w:divBdr>
    </w:div>
    <w:div w:id="27490166">
      <w:bodyDiv w:val="1"/>
      <w:marLeft w:val="0"/>
      <w:marRight w:val="0"/>
      <w:marTop w:val="0"/>
      <w:marBottom w:val="0"/>
      <w:divBdr>
        <w:top w:val="none" w:sz="0" w:space="0" w:color="auto"/>
        <w:left w:val="none" w:sz="0" w:space="0" w:color="auto"/>
        <w:bottom w:val="none" w:sz="0" w:space="0" w:color="auto"/>
        <w:right w:val="none" w:sz="0" w:space="0" w:color="auto"/>
      </w:divBdr>
    </w:div>
    <w:div w:id="65425454">
      <w:bodyDiv w:val="1"/>
      <w:marLeft w:val="0"/>
      <w:marRight w:val="0"/>
      <w:marTop w:val="0"/>
      <w:marBottom w:val="0"/>
      <w:divBdr>
        <w:top w:val="none" w:sz="0" w:space="0" w:color="auto"/>
        <w:left w:val="none" w:sz="0" w:space="0" w:color="auto"/>
        <w:bottom w:val="none" w:sz="0" w:space="0" w:color="auto"/>
        <w:right w:val="none" w:sz="0" w:space="0" w:color="auto"/>
      </w:divBdr>
    </w:div>
    <w:div w:id="122427383">
      <w:bodyDiv w:val="1"/>
      <w:marLeft w:val="0"/>
      <w:marRight w:val="0"/>
      <w:marTop w:val="0"/>
      <w:marBottom w:val="0"/>
      <w:divBdr>
        <w:top w:val="none" w:sz="0" w:space="0" w:color="auto"/>
        <w:left w:val="none" w:sz="0" w:space="0" w:color="auto"/>
        <w:bottom w:val="none" w:sz="0" w:space="0" w:color="auto"/>
        <w:right w:val="none" w:sz="0" w:space="0" w:color="auto"/>
      </w:divBdr>
    </w:div>
    <w:div w:id="243925834">
      <w:bodyDiv w:val="1"/>
      <w:marLeft w:val="0"/>
      <w:marRight w:val="0"/>
      <w:marTop w:val="0"/>
      <w:marBottom w:val="0"/>
      <w:divBdr>
        <w:top w:val="none" w:sz="0" w:space="0" w:color="auto"/>
        <w:left w:val="none" w:sz="0" w:space="0" w:color="auto"/>
        <w:bottom w:val="none" w:sz="0" w:space="0" w:color="auto"/>
        <w:right w:val="none" w:sz="0" w:space="0" w:color="auto"/>
      </w:divBdr>
    </w:div>
    <w:div w:id="286084848">
      <w:bodyDiv w:val="1"/>
      <w:marLeft w:val="0"/>
      <w:marRight w:val="0"/>
      <w:marTop w:val="0"/>
      <w:marBottom w:val="0"/>
      <w:divBdr>
        <w:top w:val="none" w:sz="0" w:space="0" w:color="auto"/>
        <w:left w:val="none" w:sz="0" w:space="0" w:color="auto"/>
        <w:bottom w:val="none" w:sz="0" w:space="0" w:color="auto"/>
        <w:right w:val="none" w:sz="0" w:space="0" w:color="auto"/>
      </w:divBdr>
    </w:div>
    <w:div w:id="307324476">
      <w:bodyDiv w:val="1"/>
      <w:marLeft w:val="0"/>
      <w:marRight w:val="0"/>
      <w:marTop w:val="0"/>
      <w:marBottom w:val="0"/>
      <w:divBdr>
        <w:top w:val="none" w:sz="0" w:space="0" w:color="auto"/>
        <w:left w:val="none" w:sz="0" w:space="0" w:color="auto"/>
        <w:bottom w:val="none" w:sz="0" w:space="0" w:color="auto"/>
        <w:right w:val="none" w:sz="0" w:space="0" w:color="auto"/>
      </w:divBdr>
    </w:div>
    <w:div w:id="367226030">
      <w:bodyDiv w:val="1"/>
      <w:marLeft w:val="0"/>
      <w:marRight w:val="0"/>
      <w:marTop w:val="0"/>
      <w:marBottom w:val="0"/>
      <w:divBdr>
        <w:top w:val="none" w:sz="0" w:space="0" w:color="auto"/>
        <w:left w:val="none" w:sz="0" w:space="0" w:color="auto"/>
        <w:bottom w:val="none" w:sz="0" w:space="0" w:color="auto"/>
        <w:right w:val="none" w:sz="0" w:space="0" w:color="auto"/>
      </w:divBdr>
    </w:div>
    <w:div w:id="370691259">
      <w:bodyDiv w:val="1"/>
      <w:marLeft w:val="0"/>
      <w:marRight w:val="0"/>
      <w:marTop w:val="0"/>
      <w:marBottom w:val="0"/>
      <w:divBdr>
        <w:top w:val="none" w:sz="0" w:space="0" w:color="auto"/>
        <w:left w:val="none" w:sz="0" w:space="0" w:color="auto"/>
        <w:bottom w:val="none" w:sz="0" w:space="0" w:color="auto"/>
        <w:right w:val="none" w:sz="0" w:space="0" w:color="auto"/>
      </w:divBdr>
    </w:div>
    <w:div w:id="441726246">
      <w:bodyDiv w:val="1"/>
      <w:marLeft w:val="0"/>
      <w:marRight w:val="0"/>
      <w:marTop w:val="0"/>
      <w:marBottom w:val="0"/>
      <w:divBdr>
        <w:top w:val="none" w:sz="0" w:space="0" w:color="auto"/>
        <w:left w:val="none" w:sz="0" w:space="0" w:color="auto"/>
        <w:bottom w:val="none" w:sz="0" w:space="0" w:color="auto"/>
        <w:right w:val="none" w:sz="0" w:space="0" w:color="auto"/>
      </w:divBdr>
    </w:div>
    <w:div w:id="445544468">
      <w:bodyDiv w:val="1"/>
      <w:marLeft w:val="0"/>
      <w:marRight w:val="0"/>
      <w:marTop w:val="0"/>
      <w:marBottom w:val="0"/>
      <w:divBdr>
        <w:top w:val="none" w:sz="0" w:space="0" w:color="auto"/>
        <w:left w:val="none" w:sz="0" w:space="0" w:color="auto"/>
        <w:bottom w:val="none" w:sz="0" w:space="0" w:color="auto"/>
        <w:right w:val="none" w:sz="0" w:space="0" w:color="auto"/>
      </w:divBdr>
    </w:div>
    <w:div w:id="448859238">
      <w:bodyDiv w:val="1"/>
      <w:marLeft w:val="0"/>
      <w:marRight w:val="0"/>
      <w:marTop w:val="0"/>
      <w:marBottom w:val="0"/>
      <w:divBdr>
        <w:top w:val="none" w:sz="0" w:space="0" w:color="auto"/>
        <w:left w:val="none" w:sz="0" w:space="0" w:color="auto"/>
        <w:bottom w:val="none" w:sz="0" w:space="0" w:color="auto"/>
        <w:right w:val="none" w:sz="0" w:space="0" w:color="auto"/>
      </w:divBdr>
    </w:div>
    <w:div w:id="475073934">
      <w:bodyDiv w:val="1"/>
      <w:marLeft w:val="0"/>
      <w:marRight w:val="0"/>
      <w:marTop w:val="0"/>
      <w:marBottom w:val="0"/>
      <w:divBdr>
        <w:top w:val="none" w:sz="0" w:space="0" w:color="auto"/>
        <w:left w:val="none" w:sz="0" w:space="0" w:color="auto"/>
        <w:bottom w:val="none" w:sz="0" w:space="0" w:color="auto"/>
        <w:right w:val="none" w:sz="0" w:space="0" w:color="auto"/>
      </w:divBdr>
    </w:div>
    <w:div w:id="491798931">
      <w:bodyDiv w:val="1"/>
      <w:marLeft w:val="0"/>
      <w:marRight w:val="0"/>
      <w:marTop w:val="0"/>
      <w:marBottom w:val="0"/>
      <w:divBdr>
        <w:top w:val="none" w:sz="0" w:space="0" w:color="auto"/>
        <w:left w:val="none" w:sz="0" w:space="0" w:color="auto"/>
        <w:bottom w:val="none" w:sz="0" w:space="0" w:color="auto"/>
        <w:right w:val="none" w:sz="0" w:space="0" w:color="auto"/>
      </w:divBdr>
    </w:div>
    <w:div w:id="546530152">
      <w:bodyDiv w:val="1"/>
      <w:marLeft w:val="0"/>
      <w:marRight w:val="0"/>
      <w:marTop w:val="0"/>
      <w:marBottom w:val="0"/>
      <w:divBdr>
        <w:top w:val="none" w:sz="0" w:space="0" w:color="auto"/>
        <w:left w:val="none" w:sz="0" w:space="0" w:color="auto"/>
        <w:bottom w:val="none" w:sz="0" w:space="0" w:color="auto"/>
        <w:right w:val="none" w:sz="0" w:space="0" w:color="auto"/>
      </w:divBdr>
    </w:div>
    <w:div w:id="573472342">
      <w:bodyDiv w:val="1"/>
      <w:marLeft w:val="0"/>
      <w:marRight w:val="0"/>
      <w:marTop w:val="0"/>
      <w:marBottom w:val="0"/>
      <w:divBdr>
        <w:top w:val="none" w:sz="0" w:space="0" w:color="auto"/>
        <w:left w:val="none" w:sz="0" w:space="0" w:color="auto"/>
        <w:bottom w:val="none" w:sz="0" w:space="0" w:color="auto"/>
        <w:right w:val="none" w:sz="0" w:space="0" w:color="auto"/>
      </w:divBdr>
    </w:div>
    <w:div w:id="605695740">
      <w:bodyDiv w:val="1"/>
      <w:marLeft w:val="0"/>
      <w:marRight w:val="0"/>
      <w:marTop w:val="0"/>
      <w:marBottom w:val="0"/>
      <w:divBdr>
        <w:top w:val="none" w:sz="0" w:space="0" w:color="auto"/>
        <w:left w:val="none" w:sz="0" w:space="0" w:color="auto"/>
        <w:bottom w:val="none" w:sz="0" w:space="0" w:color="auto"/>
        <w:right w:val="none" w:sz="0" w:space="0" w:color="auto"/>
      </w:divBdr>
    </w:div>
    <w:div w:id="642541119">
      <w:bodyDiv w:val="1"/>
      <w:marLeft w:val="0"/>
      <w:marRight w:val="0"/>
      <w:marTop w:val="0"/>
      <w:marBottom w:val="0"/>
      <w:divBdr>
        <w:top w:val="none" w:sz="0" w:space="0" w:color="auto"/>
        <w:left w:val="none" w:sz="0" w:space="0" w:color="auto"/>
        <w:bottom w:val="none" w:sz="0" w:space="0" w:color="auto"/>
        <w:right w:val="none" w:sz="0" w:space="0" w:color="auto"/>
      </w:divBdr>
    </w:div>
    <w:div w:id="726994416">
      <w:bodyDiv w:val="1"/>
      <w:marLeft w:val="0"/>
      <w:marRight w:val="0"/>
      <w:marTop w:val="0"/>
      <w:marBottom w:val="0"/>
      <w:divBdr>
        <w:top w:val="none" w:sz="0" w:space="0" w:color="auto"/>
        <w:left w:val="none" w:sz="0" w:space="0" w:color="auto"/>
        <w:bottom w:val="none" w:sz="0" w:space="0" w:color="auto"/>
        <w:right w:val="none" w:sz="0" w:space="0" w:color="auto"/>
      </w:divBdr>
    </w:div>
    <w:div w:id="824593269">
      <w:bodyDiv w:val="1"/>
      <w:marLeft w:val="0"/>
      <w:marRight w:val="0"/>
      <w:marTop w:val="0"/>
      <w:marBottom w:val="0"/>
      <w:divBdr>
        <w:top w:val="none" w:sz="0" w:space="0" w:color="auto"/>
        <w:left w:val="none" w:sz="0" w:space="0" w:color="auto"/>
        <w:bottom w:val="none" w:sz="0" w:space="0" w:color="auto"/>
        <w:right w:val="none" w:sz="0" w:space="0" w:color="auto"/>
      </w:divBdr>
    </w:div>
    <w:div w:id="966623114">
      <w:bodyDiv w:val="1"/>
      <w:marLeft w:val="0"/>
      <w:marRight w:val="0"/>
      <w:marTop w:val="0"/>
      <w:marBottom w:val="0"/>
      <w:divBdr>
        <w:top w:val="none" w:sz="0" w:space="0" w:color="auto"/>
        <w:left w:val="none" w:sz="0" w:space="0" w:color="auto"/>
        <w:bottom w:val="none" w:sz="0" w:space="0" w:color="auto"/>
        <w:right w:val="none" w:sz="0" w:space="0" w:color="auto"/>
      </w:divBdr>
    </w:div>
    <w:div w:id="1012336648">
      <w:bodyDiv w:val="1"/>
      <w:marLeft w:val="0"/>
      <w:marRight w:val="0"/>
      <w:marTop w:val="0"/>
      <w:marBottom w:val="0"/>
      <w:divBdr>
        <w:top w:val="none" w:sz="0" w:space="0" w:color="auto"/>
        <w:left w:val="none" w:sz="0" w:space="0" w:color="auto"/>
        <w:bottom w:val="none" w:sz="0" w:space="0" w:color="auto"/>
        <w:right w:val="none" w:sz="0" w:space="0" w:color="auto"/>
      </w:divBdr>
    </w:div>
    <w:div w:id="1100881230">
      <w:bodyDiv w:val="1"/>
      <w:marLeft w:val="0"/>
      <w:marRight w:val="0"/>
      <w:marTop w:val="0"/>
      <w:marBottom w:val="0"/>
      <w:divBdr>
        <w:top w:val="none" w:sz="0" w:space="0" w:color="auto"/>
        <w:left w:val="none" w:sz="0" w:space="0" w:color="auto"/>
        <w:bottom w:val="none" w:sz="0" w:space="0" w:color="auto"/>
        <w:right w:val="none" w:sz="0" w:space="0" w:color="auto"/>
      </w:divBdr>
    </w:div>
    <w:div w:id="1209997755">
      <w:bodyDiv w:val="1"/>
      <w:marLeft w:val="0"/>
      <w:marRight w:val="0"/>
      <w:marTop w:val="0"/>
      <w:marBottom w:val="0"/>
      <w:divBdr>
        <w:top w:val="none" w:sz="0" w:space="0" w:color="auto"/>
        <w:left w:val="none" w:sz="0" w:space="0" w:color="auto"/>
        <w:bottom w:val="none" w:sz="0" w:space="0" w:color="auto"/>
        <w:right w:val="none" w:sz="0" w:space="0" w:color="auto"/>
      </w:divBdr>
    </w:div>
    <w:div w:id="1225608434">
      <w:bodyDiv w:val="1"/>
      <w:marLeft w:val="0"/>
      <w:marRight w:val="0"/>
      <w:marTop w:val="0"/>
      <w:marBottom w:val="0"/>
      <w:divBdr>
        <w:top w:val="none" w:sz="0" w:space="0" w:color="auto"/>
        <w:left w:val="none" w:sz="0" w:space="0" w:color="auto"/>
        <w:bottom w:val="none" w:sz="0" w:space="0" w:color="auto"/>
        <w:right w:val="none" w:sz="0" w:space="0" w:color="auto"/>
      </w:divBdr>
    </w:div>
    <w:div w:id="1232109298">
      <w:bodyDiv w:val="1"/>
      <w:marLeft w:val="0"/>
      <w:marRight w:val="0"/>
      <w:marTop w:val="0"/>
      <w:marBottom w:val="0"/>
      <w:divBdr>
        <w:top w:val="none" w:sz="0" w:space="0" w:color="auto"/>
        <w:left w:val="none" w:sz="0" w:space="0" w:color="auto"/>
        <w:bottom w:val="none" w:sz="0" w:space="0" w:color="auto"/>
        <w:right w:val="none" w:sz="0" w:space="0" w:color="auto"/>
      </w:divBdr>
      <w:divsChild>
        <w:div w:id="1235896605">
          <w:marLeft w:val="0"/>
          <w:marRight w:val="0"/>
          <w:marTop w:val="0"/>
          <w:marBottom w:val="0"/>
          <w:divBdr>
            <w:top w:val="none" w:sz="0" w:space="0" w:color="auto"/>
            <w:left w:val="none" w:sz="0" w:space="0" w:color="auto"/>
            <w:bottom w:val="none" w:sz="0" w:space="0" w:color="auto"/>
            <w:right w:val="none" w:sz="0" w:space="0" w:color="auto"/>
          </w:divBdr>
        </w:div>
        <w:div w:id="2109736525">
          <w:marLeft w:val="0"/>
          <w:marRight w:val="0"/>
          <w:marTop w:val="0"/>
          <w:marBottom w:val="0"/>
          <w:divBdr>
            <w:top w:val="none" w:sz="0" w:space="0" w:color="auto"/>
            <w:left w:val="none" w:sz="0" w:space="0" w:color="auto"/>
            <w:bottom w:val="none" w:sz="0" w:space="0" w:color="auto"/>
            <w:right w:val="none" w:sz="0" w:space="0" w:color="auto"/>
          </w:divBdr>
        </w:div>
      </w:divsChild>
    </w:div>
    <w:div w:id="1323655310">
      <w:bodyDiv w:val="1"/>
      <w:marLeft w:val="0"/>
      <w:marRight w:val="0"/>
      <w:marTop w:val="0"/>
      <w:marBottom w:val="0"/>
      <w:divBdr>
        <w:top w:val="none" w:sz="0" w:space="0" w:color="auto"/>
        <w:left w:val="none" w:sz="0" w:space="0" w:color="auto"/>
        <w:bottom w:val="none" w:sz="0" w:space="0" w:color="auto"/>
        <w:right w:val="none" w:sz="0" w:space="0" w:color="auto"/>
      </w:divBdr>
    </w:div>
    <w:div w:id="1354307525">
      <w:bodyDiv w:val="1"/>
      <w:marLeft w:val="0"/>
      <w:marRight w:val="0"/>
      <w:marTop w:val="0"/>
      <w:marBottom w:val="0"/>
      <w:divBdr>
        <w:top w:val="none" w:sz="0" w:space="0" w:color="auto"/>
        <w:left w:val="none" w:sz="0" w:space="0" w:color="auto"/>
        <w:bottom w:val="none" w:sz="0" w:space="0" w:color="auto"/>
        <w:right w:val="none" w:sz="0" w:space="0" w:color="auto"/>
      </w:divBdr>
    </w:div>
    <w:div w:id="1371150205">
      <w:bodyDiv w:val="1"/>
      <w:marLeft w:val="0"/>
      <w:marRight w:val="0"/>
      <w:marTop w:val="0"/>
      <w:marBottom w:val="0"/>
      <w:divBdr>
        <w:top w:val="none" w:sz="0" w:space="0" w:color="auto"/>
        <w:left w:val="none" w:sz="0" w:space="0" w:color="auto"/>
        <w:bottom w:val="none" w:sz="0" w:space="0" w:color="auto"/>
        <w:right w:val="none" w:sz="0" w:space="0" w:color="auto"/>
      </w:divBdr>
    </w:div>
    <w:div w:id="1439527710">
      <w:bodyDiv w:val="1"/>
      <w:marLeft w:val="0"/>
      <w:marRight w:val="0"/>
      <w:marTop w:val="0"/>
      <w:marBottom w:val="0"/>
      <w:divBdr>
        <w:top w:val="none" w:sz="0" w:space="0" w:color="auto"/>
        <w:left w:val="none" w:sz="0" w:space="0" w:color="auto"/>
        <w:bottom w:val="none" w:sz="0" w:space="0" w:color="auto"/>
        <w:right w:val="none" w:sz="0" w:space="0" w:color="auto"/>
      </w:divBdr>
    </w:div>
    <w:div w:id="1476682899">
      <w:bodyDiv w:val="1"/>
      <w:marLeft w:val="0"/>
      <w:marRight w:val="0"/>
      <w:marTop w:val="0"/>
      <w:marBottom w:val="0"/>
      <w:divBdr>
        <w:top w:val="none" w:sz="0" w:space="0" w:color="auto"/>
        <w:left w:val="none" w:sz="0" w:space="0" w:color="auto"/>
        <w:bottom w:val="none" w:sz="0" w:space="0" w:color="auto"/>
        <w:right w:val="none" w:sz="0" w:space="0" w:color="auto"/>
      </w:divBdr>
    </w:div>
    <w:div w:id="1577396914">
      <w:bodyDiv w:val="1"/>
      <w:marLeft w:val="0"/>
      <w:marRight w:val="0"/>
      <w:marTop w:val="0"/>
      <w:marBottom w:val="0"/>
      <w:divBdr>
        <w:top w:val="none" w:sz="0" w:space="0" w:color="auto"/>
        <w:left w:val="none" w:sz="0" w:space="0" w:color="auto"/>
        <w:bottom w:val="none" w:sz="0" w:space="0" w:color="auto"/>
        <w:right w:val="none" w:sz="0" w:space="0" w:color="auto"/>
      </w:divBdr>
    </w:div>
    <w:div w:id="1594777345">
      <w:bodyDiv w:val="1"/>
      <w:marLeft w:val="0"/>
      <w:marRight w:val="0"/>
      <w:marTop w:val="0"/>
      <w:marBottom w:val="0"/>
      <w:divBdr>
        <w:top w:val="none" w:sz="0" w:space="0" w:color="auto"/>
        <w:left w:val="none" w:sz="0" w:space="0" w:color="auto"/>
        <w:bottom w:val="none" w:sz="0" w:space="0" w:color="auto"/>
        <w:right w:val="none" w:sz="0" w:space="0" w:color="auto"/>
      </w:divBdr>
    </w:div>
    <w:div w:id="1688479189">
      <w:bodyDiv w:val="1"/>
      <w:marLeft w:val="0"/>
      <w:marRight w:val="0"/>
      <w:marTop w:val="0"/>
      <w:marBottom w:val="0"/>
      <w:divBdr>
        <w:top w:val="none" w:sz="0" w:space="0" w:color="auto"/>
        <w:left w:val="none" w:sz="0" w:space="0" w:color="auto"/>
        <w:bottom w:val="none" w:sz="0" w:space="0" w:color="auto"/>
        <w:right w:val="none" w:sz="0" w:space="0" w:color="auto"/>
      </w:divBdr>
    </w:div>
    <w:div w:id="1715502450">
      <w:bodyDiv w:val="1"/>
      <w:marLeft w:val="0"/>
      <w:marRight w:val="0"/>
      <w:marTop w:val="0"/>
      <w:marBottom w:val="0"/>
      <w:divBdr>
        <w:top w:val="none" w:sz="0" w:space="0" w:color="auto"/>
        <w:left w:val="none" w:sz="0" w:space="0" w:color="auto"/>
        <w:bottom w:val="none" w:sz="0" w:space="0" w:color="auto"/>
        <w:right w:val="none" w:sz="0" w:space="0" w:color="auto"/>
      </w:divBdr>
    </w:div>
    <w:div w:id="1895197380">
      <w:bodyDiv w:val="1"/>
      <w:marLeft w:val="0"/>
      <w:marRight w:val="0"/>
      <w:marTop w:val="0"/>
      <w:marBottom w:val="0"/>
      <w:divBdr>
        <w:top w:val="none" w:sz="0" w:space="0" w:color="auto"/>
        <w:left w:val="none" w:sz="0" w:space="0" w:color="auto"/>
        <w:bottom w:val="none" w:sz="0" w:space="0" w:color="auto"/>
        <w:right w:val="none" w:sz="0" w:space="0" w:color="auto"/>
      </w:divBdr>
    </w:div>
    <w:div w:id="1901625178">
      <w:bodyDiv w:val="1"/>
      <w:marLeft w:val="0"/>
      <w:marRight w:val="0"/>
      <w:marTop w:val="0"/>
      <w:marBottom w:val="0"/>
      <w:divBdr>
        <w:top w:val="none" w:sz="0" w:space="0" w:color="auto"/>
        <w:left w:val="none" w:sz="0" w:space="0" w:color="auto"/>
        <w:bottom w:val="none" w:sz="0" w:space="0" w:color="auto"/>
        <w:right w:val="none" w:sz="0" w:space="0" w:color="auto"/>
      </w:divBdr>
    </w:div>
    <w:div w:id="1927760443">
      <w:bodyDiv w:val="1"/>
      <w:marLeft w:val="0"/>
      <w:marRight w:val="0"/>
      <w:marTop w:val="0"/>
      <w:marBottom w:val="0"/>
      <w:divBdr>
        <w:top w:val="none" w:sz="0" w:space="0" w:color="auto"/>
        <w:left w:val="none" w:sz="0" w:space="0" w:color="auto"/>
        <w:bottom w:val="none" w:sz="0" w:space="0" w:color="auto"/>
        <w:right w:val="none" w:sz="0" w:space="0" w:color="auto"/>
      </w:divBdr>
    </w:div>
    <w:div w:id="1940597831">
      <w:bodyDiv w:val="1"/>
      <w:marLeft w:val="0"/>
      <w:marRight w:val="0"/>
      <w:marTop w:val="0"/>
      <w:marBottom w:val="0"/>
      <w:divBdr>
        <w:top w:val="none" w:sz="0" w:space="0" w:color="auto"/>
        <w:left w:val="none" w:sz="0" w:space="0" w:color="auto"/>
        <w:bottom w:val="none" w:sz="0" w:space="0" w:color="auto"/>
        <w:right w:val="none" w:sz="0" w:space="0" w:color="auto"/>
      </w:divBdr>
    </w:div>
    <w:div w:id="197783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X:\METODOLOGIA\NomProyecto_Estimaci&#243;n%20(Logo%20nue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C78E6-C3D0-4E93-881D-30F58376F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NomProyecto_Estimación (Logo nuevo).dot</Template>
  <TotalTime>9828</TotalTime>
  <Pages>22</Pages>
  <Words>2640</Words>
  <Characters>14522</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ANCAP</vt:lpstr>
      <vt:lpstr>ANCAP</vt:lpstr>
    </vt:vector>
  </TitlesOfParts>
  <Company>HG</Company>
  <LinksUpToDate>false</LinksUpToDate>
  <CharactersWithSpaces>17128</CharactersWithSpaces>
  <SharedDoc>false</SharedDoc>
  <HLinks>
    <vt:vector size="24" baseType="variant">
      <vt:variant>
        <vt:i4>1245246</vt:i4>
      </vt:variant>
      <vt:variant>
        <vt:i4>20</vt:i4>
      </vt:variant>
      <vt:variant>
        <vt:i4>0</vt:i4>
      </vt:variant>
      <vt:variant>
        <vt:i4>5</vt:i4>
      </vt:variant>
      <vt:variant>
        <vt:lpwstr/>
      </vt:variant>
      <vt:variant>
        <vt:lpwstr>_Toc200340877</vt:lpwstr>
      </vt:variant>
      <vt:variant>
        <vt:i4>1245246</vt:i4>
      </vt:variant>
      <vt:variant>
        <vt:i4>14</vt:i4>
      </vt:variant>
      <vt:variant>
        <vt:i4>0</vt:i4>
      </vt:variant>
      <vt:variant>
        <vt:i4>5</vt:i4>
      </vt:variant>
      <vt:variant>
        <vt:lpwstr/>
      </vt:variant>
      <vt:variant>
        <vt:lpwstr>_Toc200340876</vt:lpwstr>
      </vt:variant>
      <vt:variant>
        <vt:i4>1245246</vt:i4>
      </vt:variant>
      <vt:variant>
        <vt:i4>8</vt:i4>
      </vt:variant>
      <vt:variant>
        <vt:i4>0</vt:i4>
      </vt:variant>
      <vt:variant>
        <vt:i4>5</vt:i4>
      </vt:variant>
      <vt:variant>
        <vt:lpwstr/>
      </vt:variant>
      <vt:variant>
        <vt:lpwstr>_Toc200340875</vt:lpwstr>
      </vt:variant>
      <vt:variant>
        <vt:i4>1245246</vt:i4>
      </vt:variant>
      <vt:variant>
        <vt:i4>2</vt:i4>
      </vt:variant>
      <vt:variant>
        <vt:i4>0</vt:i4>
      </vt:variant>
      <vt:variant>
        <vt:i4>5</vt:i4>
      </vt:variant>
      <vt:variant>
        <vt:lpwstr/>
      </vt:variant>
      <vt:variant>
        <vt:lpwstr>_Toc200340874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ANCAP</dc:title>
  <dc:creator>mreinante</dc:creator>
  <cp:lastModifiedBy>Carlos Yarza</cp:lastModifiedBy>
  <cp:revision>224</cp:revision>
  <cp:lastPrinted>2011-08-08T20:34:00Z</cp:lastPrinted>
  <dcterms:created xsi:type="dcterms:W3CDTF">2013-09-25T14:08:00Z</dcterms:created>
  <dcterms:modified xsi:type="dcterms:W3CDTF">2016-09-26T20:39:00Z</dcterms:modified>
</cp:coreProperties>
</file>